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6"/>
  <w:body>
    <w:p w14:paraId="37C963AD" w14:textId="77777777" w:rsidR="00E776B6" w:rsidRPr="00887780" w:rsidRDefault="00E776B6" w:rsidP="00E776B6">
      <w:pPr>
        <w:pStyle w:val="Center"/>
        <w:rPr>
          <w:rFonts w:ascii="Garamond" w:eastAsia="Times New Roman" w:hAnsi="Garamond"/>
          <w:szCs w:val="28"/>
        </w:rPr>
      </w:pPr>
    </w:p>
    <w:p w14:paraId="077737D1" w14:textId="37BF450A" w:rsidR="00507BAC" w:rsidRPr="00887780" w:rsidRDefault="00E776B6" w:rsidP="00E776B6">
      <w:pPr>
        <w:pStyle w:val="Center"/>
        <w:rPr>
          <w:rFonts w:ascii="Garamond" w:eastAsia="Times New Roman" w:hAnsi="Garamond"/>
          <w:sz w:val="36"/>
          <w:szCs w:val="36"/>
        </w:rPr>
      </w:pPr>
      <w:r w:rsidRPr="00E776B6">
        <w:rPr>
          <w:rFonts w:ascii="Garamond" w:eastAsia="Times New Roman" w:hAnsi="Garamond"/>
          <w:sz w:val="36"/>
          <w:szCs w:val="36"/>
        </w:rPr>
        <w:t xml:space="preserve">Create </w:t>
      </w:r>
      <w:r w:rsidR="00781417">
        <w:rPr>
          <w:rFonts w:ascii="Garamond" w:eastAsia="Times New Roman" w:hAnsi="Garamond"/>
          <w:sz w:val="36"/>
          <w:szCs w:val="36"/>
        </w:rPr>
        <w:t xml:space="preserve">Winter </w:t>
      </w:r>
      <w:r w:rsidRPr="00887780">
        <w:rPr>
          <w:rFonts w:ascii="Garamond" w:eastAsia="Times New Roman" w:hAnsi="Garamond"/>
          <w:sz w:val="36"/>
          <w:szCs w:val="36"/>
        </w:rPr>
        <w:t xml:space="preserve">House </w:t>
      </w:r>
      <w:r w:rsidRPr="00E776B6">
        <w:rPr>
          <w:rFonts w:ascii="Garamond" w:eastAsia="Times New Roman" w:hAnsi="Garamond"/>
          <w:sz w:val="36"/>
          <w:szCs w:val="36"/>
        </w:rPr>
        <w:t>Profile</w:t>
      </w:r>
    </w:p>
    <w:p w14:paraId="09998EFB" w14:textId="1DFAF3CC" w:rsidR="00E776B6" w:rsidRPr="00887780" w:rsidRDefault="00293B5B" w:rsidP="00E776B6">
      <w:pPr>
        <w:pStyle w:val="OldBook14"/>
        <w:rPr>
          <w:rFonts w:ascii="Garamond" w:hAnsi="Garamond"/>
        </w:rPr>
      </w:pPr>
      <w:r w:rsidRPr="00887780">
        <w:rPr>
          <w:rFonts w:ascii="Garamond" w:hAnsi="Garamond"/>
        </w:rPr>
        <w:t xml:space="preserve">1.  </w:t>
      </w:r>
      <w:r w:rsidR="00E776B6" w:rsidRPr="00887780">
        <w:rPr>
          <w:rFonts w:ascii="Garamond" w:hAnsi="Garamond"/>
        </w:rPr>
        <w:t>□</w:t>
      </w:r>
      <w:r w:rsidR="00E776B6" w:rsidRPr="00887780">
        <w:rPr>
          <w:rFonts w:ascii="Garamond" w:hAnsi="Garamond"/>
        </w:rPr>
        <w:t xml:space="preserve">  We are t</w:t>
      </w:r>
      <w:r w:rsidR="00E01FC2">
        <w:rPr>
          <w:rFonts w:ascii="Garamond" w:hAnsi="Garamond"/>
        </w:rPr>
        <w:t>hree</w:t>
      </w:r>
      <w:r w:rsidR="00E776B6" w:rsidRPr="00887780">
        <w:rPr>
          <w:rFonts w:ascii="Garamond" w:hAnsi="Garamond"/>
        </w:rPr>
        <w:t xml:space="preserve"> woman living together.</w:t>
      </w:r>
      <w:r w:rsidRPr="00887780">
        <w:rPr>
          <w:rFonts w:ascii="Garamond" w:hAnsi="Garamond"/>
        </w:rPr>
        <w:t xml:space="preserve">  (</w:t>
      </w:r>
      <w:r w:rsidR="00E01FC2" w:rsidRPr="00887780">
        <w:rPr>
          <w:rFonts w:ascii="Garamond" w:hAnsi="Garamond" w:cs="Segoe UI Symbol"/>
        </w:rPr>
        <w:t>♀♀</w:t>
      </w:r>
      <w:r w:rsidRPr="00887780">
        <w:rPr>
          <w:rFonts w:ascii="Garamond" w:hAnsi="Garamond" w:cs="Segoe UI Symbol"/>
        </w:rPr>
        <w:t>♀</w:t>
      </w:r>
      <w:r w:rsidRPr="00887780">
        <w:rPr>
          <w:rFonts w:ascii="Garamond" w:hAnsi="Garamond" w:cs="Segoe UI Symbol"/>
        </w:rPr>
        <w:t>)</w:t>
      </w:r>
    </w:p>
    <w:p w14:paraId="1E33E418" w14:textId="4DE1FBE9" w:rsidR="00E776B6" w:rsidRPr="00887780" w:rsidRDefault="00293B5B" w:rsidP="00E776B6">
      <w:pPr>
        <w:pStyle w:val="OldBook14"/>
        <w:rPr>
          <w:rFonts w:ascii="Garamond" w:hAnsi="Garamond"/>
        </w:rPr>
      </w:pPr>
      <w:r w:rsidRPr="00887780">
        <w:rPr>
          <w:rFonts w:ascii="Garamond" w:hAnsi="Garamond"/>
        </w:rPr>
        <w:t xml:space="preserve">2.  </w:t>
      </w:r>
      <w:r w:rsidR="00E776B6" w:rsidRPr="00887780">
        <w:rPr>
          <w:rFonts w:ascii="Garamond" w:hAnsi="Garamond"/>
        </w:rPr>
        <w:t>□</w:t>
      </w:r>
      <w:r w:rsidR="00E776B6" w:rsidRPr="00887780">
        <w:rPr>
          <w:rFonts w:ascii="Garamond" w:hAnsi="Garamond"/>
        </w:rPr>
        <w:t xml:space="preserve">  We are two </w:t>
      </w:r>
      <w:r w:rsidR="00E01FC2">
        <w:rPr>
          <w:rFonts w:ascii="Garamond" w:hAnsi="Garamond"/>
        </w:rPr>
        <w:t>wo</w:t>
      </w:r>
      <w:r w:rsidR="00E776B6" w:rsidRPr="00887780">
        <w:rPr>
          <w:rFonts w:ascii="Garamond" w:hAnsi="Garamond"/>
        </w:rPr>
        <w:t>men looking for a</w:t>
      </w:r>
      <w:r w:rsidR="00E01FC2">
        <w:rPr>
          <w:rFonts w:ascii="Garamond" w:hAnsi="Garamond"/>
        </w:rPr>
        <w:t>nother</w:t>
      </w:r>
      <w:r w:rsidR="00E776B6" w:rsidRPr="00887780">
        <w:rPr>
          <w:rFonts w:ascii="Garamond" w:hAnsi="Garamond"/>
        </w:rPr>
        <w:t xml:space="preserve"> woman.</w:t>
      </w:r>
      <w:r w:rsidRPr="00887780">
        <w:rPr>
          <w:rFonts w:ascii="Garamond" w:hAnsi="Garamond"/>
        </w:rPr>
        <w:t xml:space="preserve">  (</w:t>
      </w:r>
      <w:r w:rsidR="00E01FC2" w:rsidRPr="00887780">
        <w:rPr>
          <w:rFonts w:ascii="Garamond" w:hAnsi="Garamond" w:cs="Segoe UI Symbol"/>
        </w:rPr>
        <w:t>♀♀</w:t>
      </w:r>
      <w:r w:rsidRPr="00887780">
        <w:rPr>
          <w:rFonts w:ascii="Garamond" w:hAnsi="Garamond" w:cs="Segoe UI Symbol"/>
        </w:rPr>
        <w:t>→♀</w:t>
      </w:r>
      <w:r w:rsidRPr="00887780">
        <w:rPr>
          <w:rFonts w:ascii="Garamond" w:hAnsi="Garamond" w:cs="Segoe UI Symbol"/>
        </w:rPr>
        <w:t>)</w:t>
      </w:r>
    </w:p>
    <w:p w14:paraId="7FB95968" w14:textId="732D3AE9" w:rsidR="00887780" w:rsidRPr="00887780" w:rsidRDefault="00E01FC2" w:rsidP="00E776B6">
      <w:pPr>
        <w:pStyle w:val="OldBook14"/>
        <w:rPr>
          <w:rFonts w:ascii="Garamond" w:hAnsi="Garamond"/>
        </w:rPr>
      </w:pPr>
      <w:r>
        <w:rPr>
          <w:rFonts w:ascii="Garamond" w:hAnsi="Garamond" w:cs="Segoe UI Symbol"/>
        </w:rPr>
        <w:t>3</w:t>
      </w:r>
      <w:r w:rsidR="00887780" w:rsidRPr="00887780">
        <w:rPr>
          <w:rFonts w:ascii="Garamond" w:hAnsi="Garamond" w:cs="Segoe UI Symbol"/>
        </w:rPr>
        <w:t xml:space="preserve">.  </w:t>
      </w:r>
      <w:r w:rsidR="00887780" w:rsidRPr="00887780">
        <w:rPr>
          <w:rFonts w:ascii="Garamond" w:hAnsi="Garamond"/>
        </w:rPr>
        <w:t xml:space="preserve">□  I am a single </w:t>
      </w:r>
      <w:r w:rsidR="00887780">
        <w:rPr>
          <w:rFonts w:ascii="Garamond" w:hAnsi="Garamond"/>
        </w:rPr>
        <w:t>wo</w:t>
      </w:r>
      <w:r w:rsidR="00887780" w:rsidRPr="00887780">
        <w:rPr>
          <w:rFonts w:ascii="Garamond" w:hAnsi="Garamond"/>
        </w:rPr>
        <w:t xml:space="preserve">man looking for </w:t>
      </w:r>
      <w:r>
        <w:rPr>
          <w:rFonts w:ascii="Garamond" w:hAnsi="Garamond"/>
        </w:rPr>
        <w:t xml:space="preserve">two </w:t>
      </w:r>
      <w:r w:rsidR="00887780" w:rsidRPr="00887780">
        <w:rPr>
          <w:rFonts w:ascii="Garamond" w:hAnsi="Garamond"/>
        </w:rPr>
        <w:t>wom</w:t>
      </w:r>
      <w:r>
        <w:rPr>
          <w:rFonts w:ascii="Garamond" w:hAnsi="Garamond"/>
        </w:rPr>
        <w:t>e</w:t>
      </w:r>
      <w:r w:rsidR="00887780" w:rsidRPr="00887780">
        <w:rPr>
          <w:rFonts w:ascii="Garamond" w:hAnsi="Garamond"/>
        </w:rPr>
        <w:t xml:space="preserve">n.  </w:t>
      </w:r>
      <w:r w:rsidR="00887780" w:rsidRPr="00887780">
        <w:rPr>
          <w:rFonts w:ascii="Garamond" w:hAnsi="Garamond" w:cs="Segoe UI Symbol"/>
        </w:rPr>
        <w:t>♀→</w:t>
      </w:r>
      <w:r w:rsidRPr="00887780">
        <w:rPr>
          <w:rFonts w:ascii="Garamond" w:hAnsi="Garamond" w:cs="Segoe UI Symbol"/>
        </w:rPr>
        <w:t>♀</w:t>
      </w:r>
      <w:r w:rsidR="00887780" w:rsidRPr="00887780">
        <w:rPr>
          <w:rFonts w:ascii="Garamond" w:hAnsi="Garamond" w:cs="Segoe UI Symbol"/>
        </w:rPr>
        <w:t>♀</w:t>
      </w:r>
    </w:p>
    <w:p w14:paraId="49D35314" w14:textId="2573402F" w:rsidR="00E776B6" w:rsidRPr="00887780" w:rsidRDefault="00293B5B" w:rsidP="00E776B6">
      <w:pPr>
        <w:pStyle w:val="OldBook14"/>
        <w:rPr>
          <w:rFonts w:ascii="Garamond" w:hAnsi="Garamond"/>
        </w:rPr>
      </w:pPr>
      <w:r w:rsidRPr="00887780">
        <w:rPr>
          <w:rFonts w:ascii="Garamond" w:hAnsi="Garamond"/>
        </w:rPr>
        <w:t>________________________________________________</w:t>
      </w:r>
    </w:p>
    <w:p w14:paraId="22843C2E" w14:textId="77777777" w:rsidR="00293B5B" w:rsidRPr="00887780" w:rsidRDefault="00293B5B" w:rsidP="00293B5B">
      <w:pPr>
        <w:pStyle w:val="OldBook14"/>
        <w:numPr>
          <w:ilvl w:val="0"/>
          <w:numId w:val="1"/>
        </w:numPr>
        <w:spacing w:after="0"/>
        <w:rPr>
          <w:rFonts w:ascii="Garamond" w:hAnsi="Garamond"/>
        </w:rPr>
      </w:pPr>
    </w:p>
    <w:p w14:paraId="3421A7A0" w14:textId="15996D81" w:rsidR="00E776B6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 xml:space="preserve">(First </w:t>
      </w:r>
      <w:r w:rsidR="00E01FC2">
        <w:rPr>
          <w:rFonts w:ascii="Garamond" w:hAnsi="Garamond"/>
        </w:rPr>
        <w:t>Wom</w:t>
      </w:r>
      <w:r w:rsidRPr="00887780">
        <w:rPr>
          <w:rFonts w:ascii="Garamond" w:hAnsi="Garamond"/>
        </w:rPr>
        <w:t>an)</w:t>
      </w:r>
    </w:p>
    <w:p w14:paraId="7BF0CD29" w14:textId="5E606221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39C15E04" w14:textId="32A16A40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7B501E87" w14:textId="7D3855BF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10362F34" w14:textId="753E8322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0EA4E264" w14:textId="11DCEEAA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3AADBD0F" w14:textId="7A39AE34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608FC0AB" w14:textId="66296DA6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576A3F7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34F036B9" w14:textId="14E2854F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 xml:space="preserve">(Second </w:t>
      </w:r>
      <w:r w:rsidR="00E01FC2">
        <w:rPr>
          <w:rFonts w:ascii="Garamond" w:hAnsi="Garamond"/>
        </w:rPr>
        <w:t>Wom</w:t>
      </w:r>
      <w:r w:rsidRPr="00887780">
        <w:rPr>
          <w:rFonts w:ascii="Garamond" w:hAnsi="Garamond"/>
        </w:rPr>
        <w:t>an)</w:t>
      </w:r>
    </w:p>
    <w:p w14:paraId="08A219CF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4DC4BE8A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0FCE91A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02B634C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23141F0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55F6E36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7B7EB610" w14:textId="77777777" w:rsidR="00293B5B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05BD69A7" w14:textId="77777777" w:rsidR="00887780" w:rsidRDefault="00887780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3F940C24" w14:textId="66F13280" w:rsidR="00887780" w:rsidRPr="00887780" w:rsidRDefault="00887780" w:rsidP="00293B5B">
      <w:pPr>
        <w:pStyle w:val="OldBook14"/>
        <w:spacing w:after="0"/>
        <w:ind w:left="576" w:firstLine="0"/>
        <w:rPr>
          <w:rFonts w:ascii="Garamond" w:hAnsi="Garamond"/>
        </w:rPr>
      </w:pPr>
      <w:r>
        <w:rPr>
          <w:rFonts w:ascii="Garamond" w:hAnsi="Garamond"/>
        </w:rPr>
        <w:t>(</w:t>
      </w:r>
      <w:r w:rsidR="00E01FC2">
        <w:rPr>
          <w:rFonts w:ascii="Garamond" w:hAnsi="Garamond"/>
        </w:rPr>
        <w:t xml:space="preserve">Third </w:t>
      </w:r>
      <w:r>
        <w:rPr>
          <w:rFonts w:ascii="Garamond" w:hAnsi="Garamond"/>
        </w:rPr>
        <w:t>Woman)</w:t>
      </w:r>
    </w:p>
    <w:p w14:paraId="123D82F4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5CD58CE0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078A5D19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622234E3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5553DA21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0CE412E3" w14:textId="77777777" w:rsidR="00887780" w:rsidRP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24B53B59" w14:textId="77777777" w:rsidR="00887780" w:rsidRDefault="00887780" w:rsidP="00887780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3EE8EB92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061FF9B8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345D0A92" w14:textId="5E281FD4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2.</w:t>
      </w:r>
    </w:p>
    <w:p w14:paraId="1911E81C" w14:textId="60C7524E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lastRenderedPageBreak/>
        <w:t xml:space="preserve">(First </w:t>
      </w:r>
      <w:r w:rsidR="00E01FC2">
        <w:rPr>
          <w:rFonts w:ascii="Garamond" w:hAnsi="Garamond"/>
        </w:rPr>
        <w:t>Wom</w:t>
      </w:r>
      <w:r w:rsidRPr="00887780">
        <w:rPr>
          <w:rFonts w:ascii="Garamond" w:hAnsi="Garamond"/>
        </w:rPr>
        <w:t>an)</w:t>
      </w:r>
    </w:p>
    <w:p w14:paraId="5F02294D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70F7527A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5B23F48D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0D69A429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28CB71B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1FD5610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57F724B3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3F47CFDA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40FDBC75" w14:textId="07C3F869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 xml:space="preserve">(Second </w:t>
      </w:r>
      <w:r w:rsidR="00E01FC2">
        <w:rPr>
          <w:rFonts w:ascii="Garamond" w:hAnsi="Garamond"/>
        </w:rPr>
        <w:t>Wom</w:t>
      </w:r>
      <w:r w:rsidRPr="00887780">
        <w:rPr>
          <w:rFonts w:ascii="Garamond" w:hAnsi="Garamond"/>
        </w:rPr>
        <w:t>an)</w:t>
      </w:r>
    </w:p>
    <w:p w14:paraId="61339B4F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13DA187E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30EA57BE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2934CFD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6A155CD0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50969A3D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3CA7E79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4887D13A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4311A91F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p w14:paraId="50A1055F" w14:textId="622566F2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3.</w:t>
      </w:r>
    </w:p>
    <w:p w14:paraId="22750F6F" w14:textId="36B63978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(</w:t>
      </w:r>
      <w:r w:rsidR="00E01FC2">
        <w:rPr>
          <w:rFonts w:ascii="Garamond" w:hAnsi="Garamond"/>
        </w:rPr>
        <w:t>Wom</w:t>
      </w:r>
      <w:r w:rsidRPr="00887780">
        <w:rPr>
          <w:rFonts w:ascii="Garamond" w:hAnsi="Garamond"/>
        </w:rPr>
        <w:t>an)</w:t>
      </w:r>
    </w:p>
    <w:p w14:paraId="7FDDCA25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User Name:</w:t>
      </w:r>
    </w:p>
    <w:p w14:paraId="7AA0EFD0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Password:</w:t>
      </w:r>
    </w:p>
    <w:p w14:paraId="0B1D00DE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Location, City and State:</w:t>
      </w:r>
    </w:p>
    <w:p w14:paraId="72B6F353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Age:</w:t>
      </w:r>
    </w:p>
    <w:p w14:paraId="6FA1BD92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Height:</w:t>
      </w:r>
    </w:p>
    <w:p w14:paraId="2AF28526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Weight:</w:t>
      </w:r>
    </w:p>
    <w:p w14:paraId="34EAC711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  <w:r w:rsidRPr="00887780">
        <w:rPr>
          <w:rFonts w:ascii="Garamond" w:hAnsi="Garamond"/>
        </w:rPr>
        <w:t>Personal Introduction:</w:t>
      </w:r>
    </w:p>
    <w:p w14:paraId="2DE39CDC" w14:textId="77777777" w:rsidR="00293B5B" w:rsidRPr="00887780" w:rsidRDefault="00293B5B" w:rsidP="00293B5B">
      <w:pPr>
        <w:pStyle w:val="OldBook14"/>
        <w:spacing w:after="0"/>
        <w:ind w:left="576" w:firstLine="0"/>
        <w:rPr>
          <w:rFonts w:ascii="Garamond" w:hAnsi="Garamond"/>
        </w:rPr>
      </w:pPr>
    </w:p>
    <w:sectPr w:rsidR="00293B5B" w:rsidRPr="00887780" w:rsidSect="000E307A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015F2" w14:textId="77777777" w:rsidR="007F42FE" w:rsidRDefault="007F42FE" w:rsidP="000E307A">
      <w:r>
        <w:separator/>
      </w:r>
    </w:p>
  </w:endnote>
  <w:endnote w:type="continuationSeparator" w:id="0">
    <w:p w14:paraId="30BA1797" w14:textId="77777777" w:rsidR="007F42FE" w:rsidRDefault="007F42FE" w:rsidP="000E3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aramond Pro">
    <w:panose1 w:val="02020502060506020403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Caslon Pro">
    <w:panose1 w:val="0205050205050A020403"/>
    <w:charset w:val="00"/>
    <w:family w:val="roman"/>
    <w:notTrueType/>
    <w:pitch w:val="variable"/>
    <w:sig w:usb0="800000AF" w:usb1="5000205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5E9223" w14:textId="77777777" w:rsidR="007F42FE" w:rsidRDefault="007F42FE" w:rsidP="000E307A">
      <w:r>
        <w:separator/>
      </w:r>
    </w:p>
  </w:footnote>
  <w:footnote w:type="continuationSeparator" w:id="0">
    <w:p w14:paraId="302CF4D0" w14:textId="77777777" w:rsidR="007F42FE" w:rsidRDefault="007F42FE" w:rsidP="000E3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iCs w:val="0"/>
      </w:rPr>
      <w:id w:val="104902982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4DE17C" w14:textId="77777777" w:rsidR="000E307A" w:rsidRDefault="000E307A" w:rsidP="000E307A">
        <w:pPr>
          <w:pStyle w:val="Header"/>
          <w:tabs>
            <w:tab w:val="clear" w:pos="4680"/>
          </w:tabs>
        </w:pP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  <w:p w14:paraId="45D018DB" w14:textId="77777777" w:rsidR="000E307A" w:rsidRDefault="00000000" w:rsidP="000E307A">
        <w:pPr>
          <w:tabs>
            <w:tab w:val="right" w:pos="9360"/>
          </w:tabs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D88E1" w14:textId="77777777" w:rsidR="000E307A" w:rsidRDefault="000E307A" w:rsidP="000E307A">
    <w:pPr>
      <w:pStyle w:val="Header"/>
      <w:tabs>
        <w:tab w:val="clear" w:pos="468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F29CC"/>
    <w:multiLevelType w:val="hybridMultilevel"/>
    <w:tmpl w:val="9A042266"/>
    <w:lvl w:ilvl="0" w:tplc="2FFC47FA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num w:numId="1" w16cid:durableId="102204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oNotDisplayPageBoundaries/>
  <w:displayBackgroundShape/>
  <w:proofState w:spelling="clean"/>
  <w:attachedTemplate r:id="rId1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B6"/>
    <w:rsid w:val="00030190"/>
    <w:rsid w:val="00044F56"/>
    <w:rsid w:val="000E307A"/>
    <w:rsid w:val="00165714"/>
    <w:rsid w:val="001A1D3B"/>
    <w:rsid w:val="001B1B68"/>
    <w:rsid w:val="001B3DA6"/>
    <w:rsid w:val="00251512"/>
    <w:rsid w:val="002816B2"/>
    <w:rsid w:val="00284501"/>
    <w:rsid w:val="00293B5B"/>
    <w:rsid w:val="002B6AB3"/>
    <w:rsid w:val="002C6FD8"/>
    <w:rsid w:val="002D0A4F"/>
    <w:rsid w:val="002E2409"/>
    <w:rsid w:val="00301ADD"/>
    <w:rsid w:val="00326705"/>
    <w:rsid w:val="00336370"/>
    <w:rsid w:val="003637D1"/>
    <w:rsid w:val="00392D44"/>
    <w:rsid w:val="004621E2"/>
    <w:rsid w:val="00471200"/>
    <w:rsid w:val="00485854"/>
    <w:rsid w:val="004A0406"/>
    <w:rsid w:val="00507BAC"/>
    <w:rsid w:val="00511282"/>
    <w:rsid w:val="005D12E9"/>
    <w:rsid w:val="006A7E98"/>
    <w:rsid w:val="00723100"/>
    <w:rsid w:val="007245C1"/>
    <w:rsid w:val="00781417"/>
    <w:rsid w:val="007814DE"/>
    <w:rsid w:val="00783A41"/>
    <w:rsid w:val="007F42FE"/>
    <w:rsid w:val="008567F7"/>
    <w:rsid w:val="008747FE"/>
    <w:rsid w:val="00887780"/>
    <w:rsid w:val="0090500F"/>
    <w:rsid w:val="00932B73"/>
    <w:rsid w:val="00944CA1"/>
    <w:rsid w:val="00970DD9"/>
    <w:rsid w:val="00A06A07"/>
    <w:rsid w:val="00A40544"/>
    <w:rsid w:val="00A670BD"/>
    <w:rsid w:val="00A7233B"/>
    <w:rsid w:val="00A92FAF"/>
    <w:rsid w:val="00B34B45"/>
    <w:rsid w:val="00B3562F"/>
    <w:rsid w:val="00BE6706"/>
    <w:rsid w:val="00C44ADC"/>
    <w:rsid w:val="00C46A81"/>
    <w:rsid w:val="00C71DCB"/>
    <w:rsid w:val="00CC4708"/>
    <w:rsid w:val="00D241D3"/>
    <w:rsid w:val="00D6340F"/>
    <w:rsid w:val="00D63E50"/>
    <w:rsid w:val="00DB6A58"/>
    <w:rsid w:val="00DC21EA"/>
    <w:rsid w:val="00DC3342"/>
    <w:rsid w:val="00DE1C48"/>
    <w:rsid w:val="00E01FC2"/>
    <w:rsid w:val="00E25FE5"/>
    <w:rsid w:val="00E776B6"/>
    <w:rsid w:val="00EE5B3C"/>
    <w:rsid w:val="00F1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ffa,#fffff7,#fffff2,#fffff4,#fffff8,#fffff6"/>
    </o:shapedefaults>
    <o:shapelayout v:ext="edit">
      <o:idmap v:ext="edit" data="1"/>
    </o:shapelayout>
  </w:shapeDefaults>
  <w:decimalSymbol w:val="."/>
  <w:listSeparator w:val=","/>
  <w14:docId w14:val="33281A2F"/>
  <w15:chartTrackingRefBased/>
  <w15:docId w15:val="{DF1FFE49-B628-4049-9242-B63EA5AFF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282"/>
    <w:pPr>
      <w:spacing w:after="240" w:line="240" w:lineRule="auto"/>
    </w:pPr>
    <w:rPr>
      <w:rFonts w:ascii="Adobe Garamond Pro" w:hAnsi="Adobe Garamond Pro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245C1"/>
    <w:pPr>
      <w:keepNext/>
      <w:jc w:val="center"/>
      <w:outlineLvl w:val="0"/>
    </w:pPr>
    <w:rPr>
      <w:i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tion1">
    <w:name w:val="Caption1"/>
    <w:basedOn w:val="Normal"/>
    <w:rsid w:val="007245C1"/>
    <w:pPr>
      <w:spacing w:before="100" w:beforeAutospacing="1" w:after="120"/>
      <w:jc w:val="center"/>
    </w:pPr>
    <w:rPr>
      <w:iCs/>
    </w:rPr>
  </w:style>
  <w:style w:type="paragraph" w:customStyle="1" w:styleId="Center">
    <w:name w:val="Center"/>
    <w:basedOn w:val="Normal"/>
    <w:qFormat/>
    <w:rsid w:val="007245C1"/>
    <w:pPr>
      <w:jc w:val="center"/>
    </w:pPr>
  </w:style>
  <w:style w:type="paragraph" w:styleId="EnvelopeAddress">
    <w:name w:val="envelope address"/>
    <w:basedOn w:val="Normal"/>
    <w:rsid w:val="007245C1"/>
    <w:pPr>
      <w:framePr w:w="7920" w:h="1980" w:hRule="exact" w:hSpace="180" w:wrap="auto" w:hAnchor="page" w:xAlign="center" w:yAlign="bottom"/>
      <w:spacing w:before="100" w:beforeAutospacing="1" w:after="245"/>
      <w:ind w:left="2880"/>
    </w:pPr>
    <w:rPr>
      <w:rFonts w:cs="Arial"/>
    </w:rPr>
  </w:style>
  <w:style w:type="paragraph" w:styleId="EnvelopeReturn">
    <w:name w:val="envelope return"/>
    <w:basedOn w:val="Normal"/>
    <w:rsid w:val="007245C1"/>
    <w:pPr>
      <w:spacing w:before="100" w:beforeAutospacing="1" w:after="245"/>
    </w:pPr>
    <w:rPr>
      <w:rFonts w:cs="Arial"/>
    </w:rPr>
  </w:style>
  <w:style w:type="paragraph" w:styleId="Footer">
    <w:name w:val="footer"/>
    <w:basedOn w:val="Normal"/>
    <w:link w:val="FooterChar"/>
    <w:uiPriority w:val="99"/>
    <w:unhideWhenUsed/>
    <w:rsid w:val="007245C1"/>
    <w:pPr>
      <w:tabs>
        <w:tab w:val="center" w:pos="4680"/>
        <w:tab w:val="right" w:pos="9360"/>
      </w:tabs>
      <w:spacing w:before="100" w:beforeAutospacing="1"/>
    </w:pPr>
    <w:rPr>
      <w:iCs/>
    </w:rPr>
  </w:style>
  <w:style w:type="character" w:customStyle="1" w:styleId="FooterChar">
    <w:name w:val="Footer Char"/>
    <w:basedOn w:val="DefaultParagraphFont"/>
    <w:link w:val="Footer"/>
    <w:uiPriority w:val="99"/>
    <w:rsid w:val="007245C1"/>
    <w:rPr>
      <w:iCs/>
    </w:rPr>
  </w:style>
  <w:style w:type="paragraph" w:styleId="Header">
    <w:name w:val="header"/>
    <w:basedOn w:val="Normal"/>
    <w:link w:val="HeaderChar"/>
    <w:uiPriority w:val="99"/>
    <w:unhideWhenUsed/>
    <w:rsid w:val="007245C1"/>
    <w:pPr>
      <w:tabs>
        <w:tab w:val="center" w:pos="4680"/>
        <w:tab w:val="right" w:pos="9360"/>
      </w:tabs>
      <w:spacing w:before="100" w:beforeAutospacing="1"/>
    </w:pPr>
    <w:rPr>
      <w:iCs/>
    </w:rPr>
  </w:style>
  <w:style w:type="character" w:customStyle="1" w:styleId="HeaderChar">
    <w:name w:val="Header Char"/>
    <w:basedOn w:val="DefaultParagraphFont"/>
    <w:link w:val="Header"/>
    <w:uiPriority w:val="99"/>
    <w:rsid w:val="007245C1"/>
    <w:rPr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245C1"/>
    <w:rPr>
      <w:rFonts w:eastAsia="Times"/>
      <w:iCs/>
      <w:sz w:val="36"/>
    </w:rPr>
  </w:style>
  <w:style w:type="character" w:styleId="Hyperlink">
    <w:name w:val="Hyperlink"/>
    <w:basedOn w:val="DefaultParagraphFont"/>
    <w:uiPriority w:val="99"/>
    <w:semiHidden/>
    <w:unhideWhenUsed/>
    <w:rsid w:val="007245C1"/>
    <w:rPr>
      <w:strike w:val="0"/>
      <w:dstrike w:val="0"/>
      <w:color w:val="363636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7245C1"/>
    <w:pPr>
      <w:spacing w:before="100" w:beforeAutospacing="1" w:after="100" w:afterAutospacing="1"/>
    </w:pPr>
    <w:rPr>
      <w:rFonts w:ascii="Times New Roman" w:hAnsi="Times New Roman"/>
      <w:iCs/>
      <w:sz w:val="34"/>
      <w:szCs w:val="34"/>
    </w:rPr>
  </w:style>
  <w:style w:type="paragraph" w:customStyle="1" w:styleId="ocpalertsection">
    <w:name w:val="ocpalertsection"/>
    <w:basedOn w:val="Normal"/>
    <w:rsid w:val="007245C1"/>
    <w:pPr>
      <w:spacing w:before="100" w:beforeAutospacing="1" w:after="100" w:afterAutospacing="1"/>
    </w:pPr>
    <w:rPr>
      <w:rFonts w:ascii="Times New Roman" w:hAnsi="Times New Roman"/>
      <w:iCs/>
      <w:sz w:val="34"/>
      <w:szCs w:val="34"/>
    </w:rPr>
  </w:style>
  <w:style w:type="paragraph" w:customStyle="1" w:styleId="photo">
    <w:name w:val="photo"/>
    <w:basedOn w:val="Caption1"/>
    <w:rsid w:val="007245C1"/>
    <w:pPr>
      <w:spacing w:before="240"/>
    </w:pPr>
  </w:style>
  <w:style w:type="paragraph" w:styleId="Quote">
    <w:name w:val="Quote"/>
    <w:basedOn w:val="Normal"/>
    <w:next w:val="Normal"/>
    <w:link w:val="QuoteChar"/>
    <w:uiPriority w:val="29"/>
    <w:qFormat/>
    <w:rsid w:val="007245C1"/>
    <w:pPr>
      <w:spacing w:before="100" w:beforeAutospacing="1" w:after="245"/>
    </w:pPr>
    <w:rPr>
      <w:b/>
      <w:i/>
      <w:color w:val="365F9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007245C1"/>
    <w:rPr>
      <w:b/>
      <w:i/>
      <w:color w:val="365F91" w:themeColor="accent1" w:themeShade="BF"/>
    </w:rPr>
  </w:style>
  <w:style w:type="paragraph" w:customStyle="1" w:styleId="Poem">
    <w:name w:val="Poem"/>
    <w:basedOn w:val="Quote"/>
    <w:rsid w:val="007245C1"/>
    <w:pPr>
      <w:ind w:left="1296"/>
    </w:pPr>
  </w:style>
  <w:style w:type="paragraph" w:customStyle="1" w:styleId="OldBook14">
    <w:name w:val="OldBook14"/>
    <w:basedOn w:val="Normal"/>
    <w:link w:val="OldBook14Char"/>
    <w:qFormat/>
    <w:rsid w:val="00D63E50"/>
    <w:pPr>
      <w:ind w:firstLine="576"/>
      <w:jc w:val="both"/>
    </w:pPr>
    <w:rPr>
      <w:rFonts w:eastAsia="Times New Roman" w:cstheme="minorBidi"/>
      <w:iCs/>
      <w:szCs w:val="28"/>
      <w:lang w:eastAsia="ar-SA"/>
    </w:rPr>
  </w:style>
  <w:style w:type="character" w:customStyle="1" w:styleId="OldBook14Char">
    <w:name w:val="OldBook14 Char"/>
    <w:link w:val="OldBook14"/>
    <w:rsid w:val="00D63E50"/>
    <w:rPr>
      <w:rFonts w:ascii="Adobe Garamond Pro" w:hAnsi="Adobe Garamond Pro"/>
      <w:iCs/>
      <w:sz w:val="28"/>
      <w:szCs w:val="28"/>
      <w:lang w:eastAsia="ar-SA"/>
    </w:rPr>
  </w:style>
  <w:style w:type="paragraph" w:customStyle="1" w:styleId="OldBook12">
    <w:name w:val="OldBook12"/>
    <w:basedOn w:val="Normal"/>
    <w:link w:val="OldBook12Char"/>
    <w:qFormat/>
    <w:rsid w:val="00DC3342"/>
    <w:pPr>
      <w:ind w:firstLine="576"/>
      <w:jc w:val="both"/>
    </w:pPr>
    <w:rPr>
      <w:rFonts w:ascii="Adobe Caslon Pro" w:hAnsi="Adobe Caslon Pro"/>
      <w:iCs/>
      <w:sz w:val="24"/>
      <w:szCs w:val="28"/>
      <w:lang w:eastAsia="ar-SA"/>
    </w:rPr>
  </w:style>
  <w:style w:type="character" w:customStyle="1" w:styleId="OldBook12Char">
    <w:name w:val="OldBook12 Char"/>
    <w:link w:val="OldBook12"/>
    <w:rsid w:val="00DC3342"/>
    <w:rPr>
      <w:rFonts w:ascii="Adobe Caslon Pro" w:hAnsi="Adobe Caslon Pro"/>
      <w:iCs/>
      <w:szCs w:val="28"/>
      <w:lang w:eastAsia="ar-SA"/>
    </w:rPr>
  </w:style>
  <w:style w:type="character" w:styleId="BookTitle">
    <w:name w:val="Book Title"/>
    <w:basedOn w:val="OldBook12Char"/>
    <w:uiPriority w:val="33"/>
    <w:qFormat/>
    <w:rsid w:val="00471200"/>
    <w:rPr>
      <w:rFonts w:ascii="Adobe Caslon Pro" w:hAnsi="Adobe Caslon Pro"/>
      <w:bCs/>
      <w:iCs/>
      <w:caps w:val="0"/>
      <w:smallCaps w:val="0"/>
      <w:spacing w:val="5"/>
      <w:sz w:val="36"/>
      <w:szCs w:val="28"/>
      <w:lang w:eastAsia="ar-SA"/>
    </w:rPr>
  </w:style>
  <w:style w:type="paragraph" w:customStyle="1" w:styleId="OldBookTitle">
    <w:name w:val="Old Book Title"/>
    <w:basedOn w:val="Normal"/>
    <w:qFormat/>
    <w:rsid w:val="00471200"/>
    <w:pPr>
      <w:jc w:val="center"/>
    </w:pPr>
    <w:rPr>
      <w:rFonts w:ascii="Adobe Caslon Pro" w:hAnsi="Adobe Caslon Pro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7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land\Documents\Custom%20Office%20Templates\tre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tree.dotx</Template>
  <TotalTime>4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</dc:creator>
  <cp:keywords/>
  <dc:description/>
  <cp:lastModifiedBy>John Stahl</cp:lastModifiedBy>
  <cp:revision>3</cp:revision>
  <dcterms:created xsi:type="dcterms:W3CDTF">2023-08-31T20:45:00Z</dcterms:created>
  <dcterms:modified xsi:type="dcterms:W3CDTF">2023-08-31T21:02:00Z</dcterms:modified>
</cp:coreProperties>
</file>