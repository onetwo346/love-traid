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6"/>
  <w:body>
    <w:p w14:paraId="37C963AD" w14:textId="77777777" w:rsidR="00E776B6" w:rsidRPr="00887780" w:rsidRDefault="00E776B6" w:rsidP="00E776B6">
      <w:pPr>
        <w:pStyle w:val="Center"/>
        <w:rPr>
          <w:rFonts w:ascii="Garamond" w:eastAsia="Times New Roman" w:hAnsi="Garamond"/>
          <w:szCs w:val="28"/>
        </w:rPr>
      </w:pPr>
    </w:p>
    <w:p w14:paraId="077737D1" w14:textId="1209C0C7" w:rsidR="00507BAC" w:rsidRPr="00887780" w:rsidRDefault="00E776B6" w:rsidP="00E776B6">
      <w:pPr>
        <w:pStyle w:val="Center"/>
        <w:rPr>
          <w:rFonts w:ascii="Garamond" w:eastAsia="Times New Roman" w:hAnsi="Garamond"/>
          <w:sz w:val="36"/>
          <w:szCs w:val="36"/>
        </w:rPr>
      </w:pPr>
      <w:r w:rsidRPr="00E776B6">
        <w:rPr>
          <w:rFonts w:ascii="Garamond" w:eastAsia="Times New Roman" w:hAnsi="Garamond"/>
          <w:sz w:val="36"/>
          <w:szCs w:val="36"/>
        </w:rPr>
        <w:t xml:space="preserve">Create </w:t>
      </w:r>
      <w:r w:rsidR="00A40544">
        <w:rPr>
          <w:rFonts w:ascii="Garamond" w:eastAsia="Times New Roman" w:hAnsi="Garamond"/>
          <w:sz w:val="36"/>
          <w:szCs w:val="36"/>
        </w:rPr>
        <w:t xml:space="preserve">Fall </w:t>
      </w:r>
      <w:r w:rsidRPr="00887780">
        <w:rPr>
          <w:rFonts w:ascii="Garamond" w:eastAsia="Times New Roman" w:hAnsi="Garamond"/>
          <w:sz w:val="36"/>
          <w:szCs w:val="36"/>
        </w:rPr>
        <w:t xml:space="preserve">House </w:t>
      </w:r>
      <w:r w:rsidRPr="00E776B6">
        <w:rPr>
          <w:rFonts w:ascii="Garamond" w:eastAsia="Times New Roman" w:hAnsi="Garamond"/>
          <w:sz w:val="36"/>
          <w:szCs w:val="36"/>
        </w:rPr>
        <w:t>Profile</w:t>
      </w:r>
    </w:p>
    <w:p w14:paraId="09998EFB" w14:textId="4AE8347E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1.  </w:t>
      </w:r>
      <w:r w:rsidR="00E776B6" w:rsidRPr="00887780">
        <w:rPr>
          <w:rFonts w:ascii="Garamond" w:hAnsi="Garamond"/>
        </w:rPr>
        <w:t xml:space="preserve">□  We are two </w:t>
      </w:r>
      <w:r w:rsidR="001F62EC">
        <w:rPr>
          <w:rFonts w:ascii="Garamond" w:hAnsi="Garamond"/>
        </w:rPr>
        <w:t>wo</w:t>
      </w:r>
      <w:r w:rsidR="00E776B6" w:rsidRPr="00887780">
        <w:rPr>
          <w:rFonts w:ascii="Garamond" w:hAnsi="Garamond"/>
        </w:rPr>
        <w:t>men and one man living together.</w:t>
      </w:r>
      <w:r w:rsidRPr="00887780">
        <w:rPr>
          <w:rFonts w:ascii="Garamond" w:hAnsi="Garamond"/>
        </w:rPr>
        <w:t xml:space="preserve">  (</w:t>
      </w:r>
      <w:r w:rsidR="001F62EC" w:rsidRPr="00887780">
        <w:rPr>
          <w:rFonts w:ascii="Garamond" w:hAnsi="Garamond" w:cs="Segoe UI Symbol"/>
        </w:rPr>
        <w:t>♀</w:t>
      </w:r>
      <w:r w:rsidRPr="00887780">
        <w:rPr>
          <w:rFonts w:ascii="Garamond" w:hAnsi="Garamond" w:cs="Segoe UI Symbol"/>
        </w:rPr>
        <w:t>♂♀)</w:t>
      </w:r>
    </w:p>
    <w:p w14:paraId="1E33E418" w14:textId="4131146A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2.  </w:t>
      </w:r>
      <w:r w:rsidR="00E776B6" w:rsidRPr="00887780">
        <w:rPr>
          <w:rFonts w:ascii="Garamond" w:hAnsi="Garamond"/>
        </w:rPr>
        <w:t xml:space="preserve">□  We are </w:t>
      </w:r>
      <w:r w:rsidR="001F62EC">
        <w:rPr>
          <w:rFonts w:ascii="Garamond" w:hAnsi="Garamond"/>
        </w:rPr>
        <w:t xml:space="preserve">a </w:t>
      </w:r>
      <w:r w:rsidR="00E776B6" w:rsidRPr="00887780">
        <w:rPr>
          <w:rFonts w:ascii="Garamond" w:hAnsi="Garamond"/>
        </w:rPr>
        <w:t>m</w:t>
      </w:r>
      <w:r w:rsidR="001F62EC">
        <w:rPr>
          <w:rFonts w:ascii="Garamond" w:hAnsi="Garamond"/>
        </w:rPr>
        <w:t>a</w:t>
      </w:r>
      <w:r w:rsidR="00E776B6" w:rsidRPr="00887780">
        <w:rPr>
          <w:rFonts w:ascii="Garamond" w:hAnsi="Garamond"/>
        </w:rPr>
        <w:t xml:space="preserve">n </w:t>
      </w:r>
      <w:r w:rsidR="001F62EC">
        <w:rPr>
          <w:rFonts w:ascii="Garamond" w:hAnsi="Garamond"/>
        </w:rPr>
        <w:t xml:space="preserve">and a woman </w:t>
      </w:r>
      <w:r w:rsidR="00E776B6" w:rsidRPr="00887780">
        <w:rPr>
          <w:rFonts w:ascii="Garamond" w:hAnsi="Garamond"/>
        </w:rPr>
        <w:t>looking for a</w:t>
      </w:r>
      <w:r w:rsidR="001F62EC">
        <w:rPr>
          <w:rFonts w:ascii="Garamond" w:hAnsi="Garamond"/>
        </w:rPr>
        <w:t>nother</w:t>
      </w:r>
      <w:r w:rsidR="00E776B6" w:rsidRPr="00887780">
        <w:rPr>
          <w:rFonts w:ascii="Garamond" w:hAnsi="Garamond"/>
        </w:rPr>
        <w:t xml:space="preserve"> woman.</w:t>
      </w:r>
      <w:r w:rsidRPr="00887780">
        <w:rPr>
          <w:rFonts w:ascii="Garamond" w:hAnsi="Garamond"/>
        </w:rPr>
        <w:t xml:space="preserve">  (</w:t>
      </w:r>
      <w:r w:rsidRPr="00887780">
        <w:rPr>
          <w:rFonts w:ascii="Garamond" w:hAnsi="Garamond" w:cs="Segoe UI Symbol"/>
        </w:rPr>
        <w:t>♂</w:t>
      </w:r>
      <w:r w:rsidR="001F62EC" w:rsidRPr="00887780">
        <w:rPr>
          <w:rFonts w:ascii="Garamond" w:hAnsi="Garamond" w:cs="Segoe UI Symbol"/>
        </w:rPr>
        <w:t>♀</w:t>
      </w:r>
      <w:r w:rsidRPr="00887780">
        <w:rPr>
          <w:rFonts w:ascii="Garamond" w:hAnsi="Garamond" w:cs="Segoe UI Symbol"/>
        </w:rPr>
        <w:t>→♀)</w:t>
      </w:r>
    </w:p>
    <w:p w14:paraId="3A992B86" w14:textId="7C2A199D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3.  </w:t>
      </w:r>
      <w:r w:rsidR="00E776B6" w:rsidRPr="00887780">
        <w:rPr>
          <w:rFonts w:ascii="Garamond" w:hAnsi="Garamond"/>
        </w:rPr>
        <w:t xml:space="preserve">□  We are a </w:t>
      </w:r>
      <w:r w:rsidR="001F62EC">
        <w:rPr>
          <w:rFonts w:ascii="Garamond" w:hAnsi="Garamond"/>
        </w:rPr>
        <w:t xml:space="preserve">two </w:t>
      </w:r>
      <w:r w:rsidR="00E776B6" w:rsidRPr="00887780">
        <w:rPr>
          <w:rFonts w:ascii="Garamond" w:hAnsi="Garamond"/>
        </w:rPr>
        <w:t>wom</w:t>
      </w:r>
      <w:r w:rsidR="001F62EC">
        <w:rPr>
          <w:rFonts w:ascii="Garamond" w:hAnsi="Garamond"/>
        </w:rPr>
        <w:t>e</w:t>
      </w:r>
      <w:r w:rsidR="00E776B6" w:rsidRPr="00887780">
        <w:rPr>
          <w:rFonts w:ascii="Garamond" w:hAnsi="Garamond"/>
        </w:rPr>
        <w:t>n looking for a man.</w:t>
      </w:r>
      <w:r w:rsidRPr="00887780">
        <w:rPr>
          <w:rFonts w:ascii="Garamond" w:hAnsi="Garamond"/>
        </w:rPr>
        <w:t xml:space="preserve">  </w:t>
      </w:r>
      <w:r w:rsidR="001F62EC">
        <w:rPr>
          <w:rFonts w:ascii="Garamond" w:hAnsi="Garamond"/>
        </w:rPr>
        <w:t>(</w:t>
      </w:r>
      <w:r w:rsidR="001F62EC" w:rsidRPr="00887780">
        <w:rPr>
          <w:rFonts w:ascii="Garamond" w:hAnsi="Garamond" w:cs="Segoe UI Symbol"/>
        </w:rPr>
        <w:t>♀</w:t>
      </w:r>
      <w:r w:rsidRPr="00887780">
        <w:rPr>
          <w:rFonts w:ascii="Garamond" w:hAnsi="Garamond" w:cs="Segoe UI Symbol"/>
        </w:rPr>
        <w:t>♀→♂</w:t>
      </w:r>
      <w:r w:rsidR="001F62EC">
        <w:rPr>
          <w:rFonts w:ascii="Garamond" w:hAnsi="Garamond" w:cs="Segoe UI Symbol"/>
        </w:rPr>
        <w:t>)</w:t>
      </w:r>
    </w:p>
    <w:p w14:paraId="03931744" w14:textId="5B86874F" w:rsidR="00E776B6" w:rsidRPr="00887780" w:rsidRDefault="00293B5B" w:rsidP="00E776B6">
      <w:pPr>
        <w:pStyle w:val="OldBook14"/>
        <w:rPr>
          <w:rFonts w:ascii="Garamond" w:hAnsi="Garamond" w:cs="Segoe UI Symbol"/>
        </w:rPr>
      </w:pPr>
      <w:r w:rsidRPr="00887780">
        <w:rPr>
          <w:rFonts w:ascii="Garamond" w:hAnsi="Garamond"/>
        </w:rPr>
        <w:t xml:space="preserve">4.  </w:t>
      </w:r>
      <w:r w:rsidR="00E776B6" w:rsidRPr="00887780">
        <w:rPr>
          <w:rFonts w:ascii="Garamond" w:hAnsi="Garamond"/>
        </w:rPr>
        <w:t>□  I am a single man looking for</w:t>
      </w:r>
      <w:r w:rsidR="001F62EC">
        <w:rPr>
          <w:rFonts w:ascii="Garamond" w:hAnsi="Garamond"/>
        </w:rPr>
        <w:t xml:space="preserve"> two</w:t>
      </w:r>
      <w:r w:rsidR="00E776B6" w:rsidRPr="00887780">
        <w:rPr>
          <w:rFonts w:ascii="Garamond" w:hAnsi="Garamond"/>
        </w:rPr>
        <w:t xml:space="preserve"> wom</w:t>
      </w:r>
      <w:r w:rsidR="001F62EC">
        <w:rPr>
          <w:rFonts w:ascii="Garamond" w:hAnsi="Garamond"/>
        </w:rPr>
        <w:t>e</w:t>
      </w:r>
      <w:r w:rsidR="00E776B6" w:rsidRPr="00887780">
        <w:rPr>
          <w:rFonts w:ascii="Garamond" w:hAnsi="Garamond"/>
        </w:rPr>
        <w:t>n.</w:t>
      </w:r>
      <w:r w:rsidRPr="00887780">
        <w:rPr>
          <w:rFonts w:ascii="Garamond" w:hAnsi="Garamond"/>
        </w:rPr>
        <w:t xml:space="preserve">  </w:t>
      </w:r>
      <w:r w:rsidR="001F62EC">
        <w:rPr>
          <w:rFonts w:ascii="Garamond" w:hAnsi="Garamond"/>
        </w:rPr>
        <w:t>(</w:t>
      </w:r>
      <w:r w:rsidRPr="00887780">
        <w:rPr>
          <w:rFonts w:ascii="Garamond" w:hAnsi="Garamond" w:cs="Segoe UI Symbol"/>
        </w:rPr>
        <w:t>♂→</w:t>
      </w:r>
      <w:r w:rsidR="001F62EC" w:rsidRPr="00887780">
        <w:rPr>
          <w:rFonts w:ascii="Garamond" w:hAnsi="Garamond" w:cs="Segoe UI Symbol"/>
        </w:rPr>
        <w:t>♀</w:t>
      </w:r>
      <w:r w:rsidRPr="00887780">
        <w:rPr>
          <w:rFonts w:ascii="Garamond" w:hAnsi="Garamond" w:cs="Segoe UI Symbol"/>
        </w:rPr>
        <w:t>♀</w:t>
      </w:r>
      <w:r w:rsidR="001F62EC">
        <w:rPr>
          <w:rFonts w:ascii="Garamond" w:hAnsi="Garamond" w:cs="Segoe UI Symbol"/>
        </w:rPr>
        <w:t>)</w:t>
      </w:r>
    </w:p>
    <w:p w14:paraId="7FB95968" w14:textId="7C1181C6" w:rsidR="00887780" w:rsidRPr="00887780" w:rsidRDefault="00887780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 w:cs="Segoe UI Symbol"/>
        </w:rPr>
        <w:t xml:space="preserve">5.  </w:t>
      </w:r>
      <w:r w:rsidRPr="00887780">
        <w:rPr>
          <w:rFonts w:ascii="Garamond" w:hAnsi="Garamond"/>
        </w:rPr>
        <w:t xml:space="preserve">□  I am a single </w:t>
      </w:r>
      <w:r>
        <w:rPr>
          <w:rFonts w:ascii="Garamond" w:hAnsi="Garamond"/>
        </w:rPr>
        <w:t>wo</w:t>
      </w:r>
      <w:r w:rsidRPr="00887780">
        <w:rPr>
          <w:rFonts w:ascii="Garamond" w:hAnsi="Garamond"/>
        </w:rPr>
        <w:t xml:space="preserve">man looking for a man and a woman.  </w:t>
      </w:r>
      <w:r w:rsidR="001F62EC">
        <w:rPr>
          <w:rFonts w:ascii="Garamond" w:hAnsi="Garamond"/>
        </w:rPr>
        <w:t>(</w:t>
      </w:r>
      <w:r w:rsidRPr="00887780">
        <w:rPr>
          <w:rFonts w:ascii="Garamond" w:hAnsi="Garamond" w:cs="Segoe UI Symbol"/>
        </w:rPr>
        <w:t>♀→♂♀</w:t>
      </w:r>
      <w:r w:rsidR="001F62EC">
        <w:rPr>
          <w:rFonts w:ascii="Garamond" w:hAnsi="Garamond" w:cs="Segoe UI Symbol"/>
        </w:rPr>
        <w:t>)</w:t>
      </w:r>
    </w:p>
    <w:p w14:paraId="49D35314" w14:textId="2573402F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>________________________________________________</w:t>
      </w:r>
    </w:p>
    <w:p w14:paraId="22843C2E" w14:textId="77777777" w:rsidR="00293B5B" w:rsidRPr="00887780" w:rsidRDefault="00293B5B" w:rsidP="00293B5B">
      <w:pPr>
        <w:pStyle w:val="OldBook14"/>
        <w:numPr>
          <w:ilvl w:val="0"/>
          <w:numId w:val="1"/>
        </w:numPr>
        <w:spacing w:after="0"/>
        <w:rPr>
          <w:rFonts w:ascii="Garamond" w:hAnsi="Garamond"/>
        </w:rPr>
      </w:pPr>
    </w:p>
    <w:p w14:paraId="3421A7A0" w14:textId="182AFFEB" w:rsidR="00E776B6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 xml:space="preserve">(First </w:t>
      </w:r>
      <w:r w:rsidR="001F62EC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7BF0CD29" w14:textId="5E606221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39C15E04" w14:textId="32A16A40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7B501E87" w14:textId="7D3855BF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10362F34" w14:textId="753E8322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0EA4E264" w14:textId="11DCEEAA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3AADBD0F" w14:textId="7A39AE34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608FC0AB" w14:textId="66296DA6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576A3F7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4F036B9" w14:textId="777CB96D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 xml:space="preserve">(Second </w:t>
      </w:r>
      <w:r w:rsidR="001F62EC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08A219C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4DC4BE8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FCE91A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02B634C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23141F0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55F6E36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7B7EB610" w14:textId="77777777" w:rsidR="00293B5B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05BD69A7" w14:textId="77777777" w:rsid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F940C24" w14:textId="3A157FC9" w:rsidR="00887780" w:rsidRP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  <w:r>
        <w:rPr>
          <w:rFonts w:ascii="Garamond" w:hAnsi="Garamond"/>
        </w:rPr>
        <w:t>(</w:t>
      </w:r>
      <w:r w:rsidR="001F62EC">
        <w:rPr>
          <w:rFonts w:ascii="Garamond" w:hAnsi="Garamond"/>
        </w:rPr>
        <w:t>M</w:t>
      </w:r>
      <w:r>
        <w:rPr>
          <w:rFonts w:ascii="Garamond" w:hAnsi="Garamond"/>
        </w:rPr>
        <w:t>an)</w:t>
      </w:r>
    </w:p>
    <w:p w14:paraId="123D82F4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5CD58CE0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78A5D19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622234E3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5553DA21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0CE412E3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24B53B59" w14:textId="77777777" w:rsid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lastRenderedPageBreak/>
        <w:t>Personal Introduction:</w:t>
      </w:r>
    </w:p>
    <w:p w14:paraId="3EE8EB9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061FF9B8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45D0A92" w14:textId="5E281FD4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2.</w:t>
      </w:r>
    </w:p>
    <w:p w14:paraId="1911E81C" w14:textId="65D4138A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(Man)</w:t>
      </w:r>
    </w:p>
    <w:p w14:paraId="5F02294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70F7527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5B23F48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0D69A429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28CB71B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1FD5610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57F724B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3F47CFD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0FDBC75" w14:textId="4E604D10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</w:t>
      </w:r>
      <w:r w:rsidR="001F62EC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61339B4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13DA187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30EA57B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2934CFD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6A155CD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50969A3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3CA7E79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4887D13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311A91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50A1055F" w14:textId="622566F2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3.</w:t>
      </w:r>
    </w:p>
    <w:p w14:paraId="22750F6F" w14:textId="6E7B80B1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</w:t>
      </w:r>
      <w:r w:rsidR="001F62EC">
        <w:rPr>
          <w:rFonts w:ascii="Garamond" w:hAnsi="Garamond"/>
        </w:rPr>
        <w:t>First Wom</w:t>
      </w:r>
      <w:r w:rsidRPr="00887780">
        <w:rPr>
          <w:rFonts w:ascii="Garamond" w:hAnsi="Garamond"/>
        </w:rPr>
        <w:t>an)</w:t>
      </w:r>
    </w:p>
    <w:p w14:paraId="7FDDCA2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7AA0EFD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B1D00D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72B6F35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6FA1BD9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2AF2852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34EAC71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2DE39CD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10057AEB" w14:textId="57BB2249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</w:t>
      </w:r>
      <w:r w:rsidR="001F62EC">
        <w:rPr>
          <w:rFonts w:ascii="Garamond" w:hAnsi="Garamond"/>
        </w:rPr>
        <w:t xml:space="preserve">Second </w:t>
      </w:r>
      <w:r w:rsidR="00887780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3D49386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3D068A2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3EEE20B4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506977E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7928A81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lastRenderedPageBreak/>
        <w:t>Height:</w:t>
      </w:r>
    </w:p>
    <w:p w14:paraId="27C53A6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545F006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0D842B1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03BF94B8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2128ED9" w14:textId="3B1FE61D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4.</w:t>
      </w:r>
    </w:p>
    <w:p w14:paraId="2E0A7BB5" w14:textId="6726DCB0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(Man)</w:t>
      </w:r>
    </w:p>
    <w:p w14:paraId="6338A87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0FA2E127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76A4506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18AEA62B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7F296C3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7328E3A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02B252B7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0E1BF04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221BD7ED" w14:textId="57B2979A" w:rsid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640B5031" w14:textId="09736E14" w:rsid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  <w:r>
        <w:rPr>
          <w:rFonts w:ascii="Garamond" w:hAnsi="Garamond"/>
        </w:rPr>
        <w:t>5.</w:t>
      </w:r>
    </w:p>
    <w:p w14:paraId="60DCA2D0" w14:textId="6BA53349" w:rsidR="00293B5B" w:rsidRP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  <w:r>
        <w:rPr>
          <w:rFonts w:ascii="Garamond" w:hAnsi="Garamond"/>
        </w:rPr>
        <w:t>(Wom</w:t>
      </w:r>
      <w:r w:rsidR="00293B5B" w:rsidRPr="00887780">
        <w:rPr>
          <w:rFonts w:ascii="Garamond" w:hAnsi="Garamond"/>
        </w:rPr>
        <w:t>an)</w:t>
      </w:r>
    </w:p>
    <w:p w14:paraId="0B5EF50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54EBFEB7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7C978A2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5C9B9B3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589E448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4AB6D33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62D0DFD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121E435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sectPr w:rsidR="00293B5B" w:rsidRPr="00887780" w:rsidSect="000E307A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0C067" w14:textId="77777777" w:rsidR="008E2CB0" w:rsidRDefault="008E2CB0" w:rsidP="000E307A">
      <w:r>
        <w:separator/>
      </w:r>
    </w:p>
  </w:endnote>
  <w:endnote w:type="continuationSeparator" w:id="0">
    <w:p w14:paraId="1DF9FAA7" w14:textId="77777777" w:rsidR="008E2CB0" w:rsidRDefault="008E2CB0" w:rsidP="000E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800000AF" w:usb1="5000205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8A6DD" w14:textId="77777777" w:rsidR="008E2CB0" w:rsidRDefault="008E2CB0" w:rsidP="000E307A">
      <w:r>
        <w:separator/>
      </w:r>
    </w:p>
  </w:footnote>
  <w:footnote w:type="continuationSeparator" w:id="0">
    <w:p w14:paraId="6E1A0611" w14:textId="77777777" w:rsidR="008E2CB0" w:rsidRDefault="008E2CB0" w:rsidP="000E3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Cs w:val="0"/>
      </w:rPr>
      <w:id w:val="10490298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4DE17C" w14:textId="77777777" w:rsidR="000E307A" w:rsidRDefault="000E307A" w:rsidP="000E307A">
        <w:pPr>
          <w:pStyle w:val="Header"/>
          <w:tabs>
            <w:tab w:val="clear" w:pos="4680"/>
          </w:tabs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  <w:p w14:paraId="45D018DB" w14:textId="77777777" w:rsidR="000E307A" w:rsidRDefault="00000000" w:rsidP="000E307A">
        <w:pPr>
          <w:tabs>
            <w:tab w:val="right" w:pos="9360"/>
          </w:tabs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88E1" w14:textId="77777777" w:rsidR="000E307A" w:rsidRDefault="000E307A" w:rsidP="000E307A">
    <w:pPr>
      <w:pStyle w:val="Header"/>
      <w:tabs>
        <w:tab w:val="clear" w:pos="4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F29CC"/>
    <w:multiLevelType w:val="hybridMultilevel"/>
    <w:tmpl w:val="9A042266"/>
    <w:lvl w:ilvl="0" w:tplc="2FFC47FA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02204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oNotDisplayPageBoundaries/>
  <w:displayBackgroundShape/>
  <w:proofState w:spelling="clean"/>
  <w:attachedTemplate r:id="rId1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B6"/>
    <w:rsid w:val="00030190"/>
    <w:rsid w:val="00044F56"/>
    <w:rsid w:val="000E307A"/>
    <w:rsid w:val="00165714"/>
    <w:rsid w:val="001A1D3B"/>
    <w:rsid w:val="001B1B68"/>
    <w:rsid w:val="001B3DA6"/>
    <w:rsid w:val="001F62EC"/>
    <w:rsid w:val="00251512"/>
    <w:rsid w:val="002816B2"/>
    <w:rsid w:val="00284501"/>
    <w:rsid w:val="00293B5B"/>
    <w:rsid w:val="002B6AB3"/>
    <w:rsid w:val="002C6FD8"/>
    <w:rsid w:val="002D0A4F"/>
    <w:rsid w:val="002E2409"/>
    <w:rsid w:val="00301ADD"/>
    <w:rsid w:val="00326705"/>
    <w:rsid w:val="00336370"/>
    <w:rsid w:val="003637D1"/>
    <w:rsid w:val="00392D44"/>
    <w:rsid w:val="004621E2"/>
    <w:rsid w:val="00471200"/>
    <w:rsid w:val="00485854"/>
    <w:rsid w:val="004A0406"/>
    <w:rsid w:val="00507BAC"/>
    <w:rsid w:val="00511282"/>
    <w:rsid w:val="005D12E9"/>
    <w:rsid w:val="006A7E98"/>
    <w:rsid w:val="00723100"/>
    <w:rsid w:val="007245C1"/>
    <w:rsid w:val="007814DE"/>
    <w:rsid w:val="00783A41"/>
    <w:rsid w:val="00825C0D"/>
    <w:rsid w:val="008567F7"/>
    <w:rsid w:val="008747FE"/>
    <w:rsid w:val="00887780"/>
    <w:rsid w:val="008E2CB0"/>
    <w:rsid w:val="0090500F"/>
    <w:rsid w:val="00932B73"/>
    <w:rsid w:val="00944CA1"/>
    <w:rsid w:val="00970DD9"/>
    <w:rsid w:val="00A06A07"/>
    <w:rsid w:val="00A40544"/>
    <w:rsid w:val="00A670BD"/>
    <w:rsid w:val="00A7233B"/>
    <w:rsid w:val="00A92FAF"/>
    <w:rsid w:val="00B34B45"/>
    <w:rsid w:val="00B3562F"/>
    <w:rsid w:val="00BE6706"/>
    <w:rsid w:val="00C44ADC"/>
    <w:rsid w:val="00C46A81"/>
    <w:rsid w:val="00C71DCB"/>
    <w:rsid w:val="00CC4708"/>
    <w:rsid w:val="00D241D3"/>
    <w:rsid w:val="00D6340F"/>
    <w:rsid w:val="00D63E50"/>
    <w:rsid w:val="00DB6A58"/>
    <w:rsid w:val="00DC21EA"/>
    <w:rsid w:val="00DC3342"/>
    <w:rsid w:val="00DE1C48"/>
    <w:rsid w:val="00E25FE5"/>
    <w:rsid w:val="00E776B6"/>
    <w:rsid w:val="00EE5B3C"/>
    <w:rsid w:val="00F1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ffa,#fffff7,#fffff2,#fffff4,#fffff8,#fffff6"/>
    </o:shapedefaults>
    <o:shapelayout v:ext="edit">
      <o:idmap v:ext="edit" data="1"/>
    </o:shapelayout>
  </w:shapeDefaults>
  <w:decimalSymbol w:val="."/>
  <w:listSeparator w:val=","/>
  <w14:docId w14:val="33281A2F"/>
  <w15:chartTrackingRefBased/>
  <w15:docId w15:val="{DF1FFE49-B628-4049-9242-B63EA5AF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282"/>
    <w:pPr>
      <w:spacing w:after="240" w:line="240" w:lineRule="auto"/>
    </w:pPr>
    <w:rPr>
      <w:rFonts w:ascii="Adobe Garamond Pro" w:hAnsi="Adobe Garamond Pro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45C1"/>
    <w:pPr>
      <w:keepNext/>
      <w:jc w:val="center"/>
      <w:outlineLvl w:val="0"/>
    </w:pPr>
    <w:rPr>
      <w:i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Normal"/>
    <w:rsid w:val="007245C1"/>
    <w:pPr>
      <w:spacing w:before="100" w:beforeAutospacing="1" w:after="120"/>
      <w:jc w:val="center"/>
    </w:pPr>
    <w:rPr>
      <w:iCs/>
    </w:rPr>
  </w:style>
  <w:style w:type="paragraph" w:customStyle="1" w:styleId="Center">
    <w:name w:val="Center"/>
    <w:basedOn w:val="Normal"/>
    <w:qFormat/>
    <w:rsid w:val="007245C1"/>
    <w:pPr>
      <w:jc w:val="center"/>
    </w:pPr>
  </w:style>
  <w:style w:type="paragraph" w:styleId="EnvelopeAddress">
    <w:name w:val="envelope address"/>
    <w:basedOn w:val="Normal"/>
    <w:rsid w:val="007245C1"/>
    <w:pPr>
      <w:framePr w:w="7920" w:h="1980" w:hRule="exact" w:hSpace="180" w:wrap="auto" w:hAnchor="page" w:xAlign="center" w:yAlign="bottom"/>
      <w:spacing w:before="100" w:beforeAutospacing="1" w:after="245"/>
      <w:ind w:left="2880"/>
    </w:pPr>
    <w:rPr>
      <w:rFonts w:cs="Arial"/>
    </w:rPr>
  </w:style>
  <w:style w:type="paragraph" w:styleId="EnvelopeReturn">
    <w:name w:val="envelope return"/>
    <w:basedOn w:val="Normal"/>
    <w:rsid w:val="007245C1"/>
    <w:pPr>
      <w:spacing w:before="100" w:beforeAutospacing="1" w:after="245"/>
    </w:pPr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7245C1"/>
    <w:pPr>
      <w:tabs>
        <w:tab w:val="center" w:pos="4680"/>
        <w:tab w:val="right" w:pos="9360"/>
      </w:tabs>
      <w:spacing w:before="100" w:beforeAutospacing="1"/>
    </w:pPr>
    <w:rPr>
      <w:iCs/>
    </w:rPr>
  </w:style>
  <w:style w:type="character" w:customStyle="1" w:styleId="FooterChar">
    <w:name w:val="Footer Char"/>
    <w:basedOn w:val="DefaultParagraphFont"/>
    <w:link w:val="Footer"/>
    <w:uiPriority w:val="99"/>
    <w:rsid w:val="007245C1"/>
    <w:rPr>
      <w:iCs/>
    </w:rPr>
  </w:style>
  <w:style w:type="paragraph" w:styleId="Header">
    <w:name w:val="header"/>
    <w:basedOn w:val="Normal"/>
    <w:link w:val="HeaderChar"/>
    <w:uiPriority w:val="99"/>
    <w:unhideWhenUsed/>
    <w:rsid w:val="007245C1"/>
    <w:pPr>
      <w:tabs>
        <w:tab w:val="center" w:pos="4680"/>
        <w:tab w:val="right" w:pos="9360"/>
      </w:tabs>
      <w:spacing w:before="100" w:beforeAutospacing="1"/>
    </w:pPr>
    <w:rPr>
      <w:iCs/>
    </w:rPr>
  </w:style>
  <w:style w:type="character" w:customStyle="1" w:styleId="HeaderChar">
    <w:name w:val="Header Char"/>
    <w:basedOn w:val="DefaultParagraphFont"/>
    <w:link w:val="Header"/>
    <w:uiPriority w:val="99"/>
    <w:rsid w:val="007245C1"/>
    <w:rPr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245C1"/>
    <w:rPr>
      <w:rFonts w:eastAsia="Times"/>
      <w:iCs/>
      <w:sz w:val="36"/>
    </w:rPr>
  </w:style>
  <w:style w:type="character" w:styleId="Hyperlink">
    <w:name w:val="Hyperlink"/>
    <w:basedOn w:val="DefaultParagraphFont"/>
    <w:uiPriority w:val="99"/>
    <w:semiHidden/>
    <w:unhideWhenUsed/>
    <w:rsid w:val="007245C1"/>
    <w:rPr>
      <w:strike w:val="0"/>
      <w:dstrike w:val="0"/>
      <w:color w:val="363636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245C1"/>
    <w:pPr>
      <w:spacing w:before="100" w:beforeAutospacing="1" w:after="100" w:afterAutospacing="1"/>
    </w:pPr>
    <w:rPr>
      <w:rFonts w:ascii="Times New Roman" w:hAnsi="Times New Roman"/>
      <w:iCs/>
      <w:sz w:val="34"/>
      <w:szCs w:val="34"/>
    </w:rPr>
  </w:style>
  <w:style w:type="paragraph" w:customStyle="1" w:styleId="ocpalertsection">
    <w:name w:val="ocpalertsection"/>
    <w:basedOn w:val="Normal"/>
    <w:rsid w:val="007245C1"/>
    <w:pPr>
      <w:spacing w:before="100" w:beforeAutospacing="1" w:after="100" w:afterAutospacing="1"/>
    </w:pPr>
    <w:rPr>
      <w:rFonts w:ascii="Times New Roman" w:hAnsi="Times New Roman"/>
      <w:iCs/>
      <w:sz w:val="34"/>
      <w:szCs w:val="34"/>
    </w:rPr>
  </w:style>
  <w:style w:type="paragraph" w:customStyle="1" w:styleId="photo">
    <w:name w:val="photo"/>
    <w:basedOn w:val="Caption1"/>
    <w:rsid w:val="007245C1"/>
    <w:pPr>
      <w:spacing w:before="240"/>
    </w:pPr>
  </w:style>
  <w:style w:type="paragraph" w:styleId="Quote">
    <w:name w:val="Quote"/>
    <w:basedOn w:val="Normal"/>
    <w:next w:val="Normal"/>
    <w:link w:val="QuoteChar"/>
    <w:uiPriority w:val="29"/>
    <w:qFormat/>
    <w:rsid w:val="007245C1"/>
    <w:pPr>
      <w:spacing w:before="100" w:beforeAutospacing="1" w:after="245"/>
    </w:pPr>
    <w:rPr>
      <w:b/>
      <w:i/>
      <w:color w:val="365F9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7245C1"/>
    <w:rPr>
      <w:b/>
      <w:i/>
      <w:color w:val="365F91" w:themeColor="accent1" w:themeShade="BF"/>
    </w:rPr>
  </w:style>
  <w:style w:type="paragraph" w:customStyle="1" w:styleId="Poem">
    <w:name w:val="Poem"/>
    <w:basedOn w:val="Quote"/>
    <w:rsid w:val="007245C1"/>
    <w:pPr>
      <w:ind w:left="1296"/>
    </w:pPr>
  </w:style>
  <w:style w:type="paragraph" w:customStyle="1" w:styleId="OldBook14">
    <w:name w:val="OldBook14"/>
    <w:basedOn w:val="Normal"/>
    <w:link w:val="OldBook14Char"/>
    <w:qFormat/>
    <w:rsid w:val="00D63E50"/>
    <w:pPr>
      <w:ind w:firstLine="576"/>
      <w:jc w:val="both"/>
    </w:pPr>
    <w:rPr>
      <w:rFonts w:eastAsia="Times New Roman" w:cstheme="minorBidi"/>
      <w:iCs/>
      <w:szCs w:val="28"/>
      <w:lang w:eastAsia="ar-SA"/>
    </w:rPr>
  </w:style>
  <w:style w:type="character" w:customStyle="1" w:styleId="OldBook14Char">
    <w:name w:val="OldBook14 Char"/>
    <w:link w:val="OldBook14"/>
    <w:rsid w:val="00D63E50"/>
    <w:rPr>
      <w:rFonts w:ascii="Adobe Garamond Pro" w:hAnsi="Adobe Garamond Pro"/>
      <w:iCs/>
      <w:sz w:val="28"/>
      <w:szCs w:val="28"/>
      <w:lang w:eastAsia="ar-SA"/>
    </w:rPr>
  </w:style>
  <w:style w:type="paragraph" w:customStyle="1" w:styleId="OldBook12">
    <w:name w:val="OldBook12"/>
    <w:basedOn w:val="Normal"/>
    <w:link w:val="OldBook12Char"/>
    <w:qFormat/>
    <w:rsid w:val="00DC3342"/>
    <w:pPr>
      <w:ind w:firstLine="576"/>
      <w:jc w:val="both"/>
    </w:pPr>
    <w:rPr>
      <w:rFonts w:ascii="Adobe Caslon Pro" w:hAnsi="Adobe Caslon Pro"/>
      <w:iCs/>
      <w:sz w:val="24"/>
      <w:szCs w:val="28"/>
      <w:lang w:eastAsia="ar-SA"/>
    </w:rPr>
  </w:style>
  <w:style w:type="character" w:customStyle="1" w:styleId="OldBook12Char">
    <w:name w:val="OldBook12 Char"/>
    <w:link w:val="OldBook12"/>
    <w:rsid w:val="00DC3342"/>
    <w:rPr>
      <w:rFonts w:ascii="Adobe Caslon Pro" w:hAnsi="Adobe Caslon Pro"/>
      <w:iCs/>
      <w:szCs w:val="28"/>
      <w:lang w:eastAsia="ar-SA"/>
    </w:rPr>
  </w:style>
  <w:style w:type="character" w:styleId="BookTitle">
    <w:name w:val="Book Title"/>
    <w:basedOn w:val="OldBook12Char"/>
    <w:uiPriority w:val="33"/>
    <w:qFormat/>
    <w:rsid w:val="00471200"/>
    <w:rPr>
      <w:rFonts w:ascii="Adobe Caslon Pro" w:hAnsi="Adobe Caslon Pro"/>
      <w:bCs/>
      <w:iCs/>
      <w:caps w:val="0"/>
      <w:smallCaps w:val="0"/>
      <w:spacing w:val="5"/>
      <w:sz w:val="36"/>
      <w:szCs w:val="28"/>
      <w:lang w:eastAsia="ar-SA"/>
    </w:rPr>
  </w:style>
  <w:style w:type="paragraph" w:customStyle="1" w:styleId="OldBookTitle">
    <w:name w:val="Old Book Title"/>
    <w:basedOn w:val="Normal"/>
    <w:qFormat/>
    <w:rsid w:val="00471200"/>
    <w:pPr>
      <w:jc w:val="center"/>
    </w:pPr>
    <w:rPr>
      <w:rFonts w:ascii="Adobe Caslon Pro" w:hAnsi="Adobe Caslon Pro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7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\Documents\Custom%20Office%20Templates\tre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tree.dotx</Template>
  <TotalTime>8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</dc:creator>
  <cp:keywords/>
  <dc:description/>
  <cp:lastModifiedBy>John Stahl</cp:lastModifiedBy>
  <cp:revision>3</cp:revision>
  <dcterms:created xsi:type="dcterms:W3CDTF">2023-08-31T20:44:00Z</dcterms:created>
  <dcterms:modified xsi:type="dcterms:W3CDTF">2023-08-31T20:59:00Z</dcterms:modified>
</cp:coreProperties>
</file>