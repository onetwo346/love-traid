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6"/>
  <w:body>
    <w:p w14:paraId="37C963AD" w14:textId="77777777" w:rsidR="00E776B6" w:rsidRPr="00887780" w:rsidRDefault="00E776B6" w:rsidP="00E776B6">
      <w:pPr>
        <w:pStyle w:val="Center"/>
        <w:rPr>
          <w:rFonts w:ascii="Garamond" w:eastAsia="Times New Roman" w:hAnsi="Garamond"/>
          <w:szCs w:val="28"/>
        </w:rPr>
      </w:pPr>
    </w:p>
    <w:p w14:paraId="077737D1" w14:textId="4B3A0FCA" w:rsidR="00507BAC" w:rsidRPr="00887780" w:rsidRDefault="00E776B6" w:rsidP="00E776B6">
      <w:pPr>
        <w:pStyle w:val="Center"/>
        <w:rPr>
          <w:rFonts w:ascii="Garamond" w:eastAsia="Times New Roman" w:hAnsi="Garamond"/>
          <w:sz w:val="36"/>
          <w:szCs w:val="36"/>
        </w:rPr>
      </w:pPr>
      <w:r w:rsidRPr="00E776B6">
        <w:rPr>
          <w:rFonts w:ascii="Garamond" w:eastAsia="Times New Roman" w:hAnsi="Garamond"/>
          <w:sz w:val="36"/>
          <w:szCs w:val="36"/>
        </w:rPr>
        <w:t xml:space="preserve">Create </w:t>
      </w:r>
      <w:r w:rsidRPr="00887780">
        <w:rPr>
          <w:rFonts w:ascii="Garamond" w:eastAsia="Times New Roman" w:hAnsi="Garamond"/>
          <w:sz w:val="36"/>
          <w:szCs w:val="36"/>
        </w:rPr>
        <w:t xml:space="preserve">Spring House </w:t>
      </w:r>
      <w:r w:rsidRPr="00E776B6">
        <w:rPr>
          <w:rFonts w:ascii="Garamond" w:eastAsia="Times New Roman" w:hAnsi="Garamond"/>
          <w:sz w:val="36"/>
          <w:szCs w:val="36"/>
        </w:rPr>
        <w:t>Profile</w:t>
      </w:r>
    </w:p>
    <w:p w14:paraId="09998EFB" w14:textId="47C794A2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1.  </w:t>
      </w:r>
      <w:r w:rsidR="00E776B6" w:rsidRPr="00887780">
        <w:rPr>
          <w:rFonts w:ascii="Garamond" w:hAnsi="Garamond"/>
        </w:rPr>
        <w:t>□  We are two men and one woman living together.</w:t>
      </w:r>
      <w:r w:rsidRPr="00887780">
        <w:rPr>
          <w:rFonts w:ascii="Garamond" w:hAnsi="Garamond"/>
        </w:rPr>
        <w:t xml:space="preserve">  (</w:t>
      </w:r>
      <w:r w:rsidRPr="00887780">
        <w:rPr>
          <w:rFonts w:ascii="Garamond" w:hAnsi="Garamond" w:cs="Segoe UI Symbol"/>
        </w:rPr>
        <w:t>♂♂♀)</w:t>
      </w:r>
    </w:p>
    <w:p w14:paraId="1E33E418" w14:textId="3B48833E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2.  </w:t>
      </w:r>
      <w:r w:rsidR="00E776B6" w:rsidRPr="00887780">
        <w:rPr>
          <w:rFonts w:ascii="Garamond" w:hAnsi="Garamond"/>
        </w:rPr>
        <w:t>□  We are two men looking for a woman.</w:t>
      </w:r>
      <w:r w:rsidRPr="00887780">
        <w:rPr>
          <w:rFonts w:ascii="Garamond" w:hAnsi="Garamond"/>
        </w:rPr>
        <w:t xml:space="preserve">  (</w:t>
      </w:r>
      <w:r w:rsidRPr="00887780">
        <w:rPr>
          <w:rFonts w:ascii="Garamond" w:hAnsi="Garamond" w:cs="Segoe UI Symbol"/>
        </w:rPr>
        <w:t>♂♂→♀)</w:t>
      </w:r>
    </w:p>
    <w:p w14:paraId="3A992B86" w14:textId="4A860A59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3.  </w:t>
      </w:r>
      <w:r w:rsidR="00E776B6" w:rsidRPr="00887780">
        <w:rPr>
          <w:rFonts w:ascii="Garamond" w:hAnsi="Garamond"/>
        </w:rPr>
        <w:t>□  We are a man and a woman looking for another man.</w:t>
      </w:r>
      <w:r w:rsidRPr="00887780">
        <w:rPr>
          <w:rFonts w:ascii="Garamond" w:hAnsi="Garamond"/>
        </w:rPr>
        <w:t xml:space="preserve">  </w:t>
      </w:r>
      <w:r w:rsidR="006E1E51">
        <w:rPr>
          <w:rFonts w:ascii="Garamond" w:hAnsi="Garamond"/>
        </w:rPr>
        <w:t>(</w:t>
      </w:r>
      <w:r w:rsidRPr="00887780">
        <w:rPr>
          <w:rFonts w:ascii="Garamond" w:hAnsi="Garamond" w:cs="Segoe UI Symbol"/>
        </w:rPr>
        <w:t>♂♀→♂</w:t>
      </w:r>
      <w:r w:rsidR="006E1E51">
        <w:rPr>
          <w:rFonts w:ascii="Garamond" w:hAnsi="Garamond" w:cs="Segoe UI Symbol"/>
        </w:rPr>
        <w:t>)</w:t>
      </w:r>
    </w:p>
    <w:p w14:paraId="03931744" w14:textId="1347DBB1" w:rsidR="00E776B6" w:rsidRPr="00887780" w:rsidRDefault="00293B5B" w:rsidP="00E776B6">
      <w:pPr>
        <w:pStyle w:val="OldBook14"/>
        <w:rPr>
          <w:rFonts w:ascii="Garamond" w:hAnsi="Garamond" w:cs="Segoe UI Symbol"/>
        </w:rPr>
      </w:pPr>
      <w:r w:rsidRPr="00887780">
        <w:rPr>
          <w:rFonts w:ascii="Garamond" w:hAnsi="Garamond"/>
        </w:rPr>
        <w:t xml:space="preserve">4.  </w:t>
      </w:r>
      <w:r w:rsidR="00E776B6" w:rsidRPr="00887780">
        <w:rPr>
          <w:rFonts w:ascii="Garamond" w:hAnsi="Garamond"/>
        </w:rPr>
        <w:t>□  I am a single man looking for a man and a woman.</w:t>
      </w:r>
      <w:r w:rsidRPr="00887780">
        <w:rPr>
          <w:rFonts w:ascii="Garamond" w:hAnsi="Garamond"/>
        </w:rPr>
        <w:t xml:space="preserve">  </w:t>
      </w:r>
      <w:r w:rsidR="006E1E51">
        <w:rPr>
          <w:rFonts w:ascii="Garamond" w:hAnsi="Garamond"/>
        </w:rPr>
        <w:t>(</w:t>
      </w:r>
      <w:r w:rsidRPr="00887780">
        <w:rPr>
          <w:rFonts w:ascii="Garamond" w:hAnsi="Garamond" w:cs="Segoe UI Symbol"/>
        </w:rPr>
        <w:t>♂→♂♀</w:t>
      </w:r>
      <w:r w:rsidR="006E1E51">
        <w:rPr>
          <w:rFonts w:ascii="Garamond" w:hAnsi="Garamond" w:cs="Segoe UI Symbol"/>
        </w:rPr>
        <w:t>)</w:t>
      </w:r>
    </w:p>
    <w:p w14:paraId="7FB95968" w14:textId="1622A537" w:rsidR="00887780" w:rsidRPr="00887780" w:rsidRDefault="00887780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 w:cs="Segoe UI Symbol"/>
        </w:rPr>
        <w:t xml:space="preserve">5.  </w:t>
      </w:r>
      <w:r w:rsidRPr="00887780">
        <w:rPr>
          <w:rFonts w:ascii="Garamond" w:hAnsi="Garamond"/>
        </w:rPr>
        <w:t xml:space="preserve">□  I am a single </w:t>
      </w:r>
      <w:r>
        <w:rPr>
          <w:rFonts w:ascii="Garamond" w:hAnsi="Garamond"/>
        </w:rPr>
        <w:t>wo</w:t>
      </w:r>
      <w:r w:rsidRPr="00887780">
        <w:rPr>
          <w:rFonts w:ascii="Garamond" w:hAnsi="Garamond"/>
        </w:rPr>
        <w:t xml:space="preserve">man looking for </w:t>
      </w:r>
      <w:r w:rsidR="007F5257">
        <w:rPr>
          <w:rFonts w:ascii="Garamond" w:hAnsi="Garamond"/>
        </w:rPr>
        <w:t>two</w:t>
      </w:r>
      <w:r w:rsidRPr="00887780">
        <w:rPr>
          <w:rFonts w:ascii="Garamond" w:hAnsi="Garamond"/>
        </w:rPr>
        <w:t xml:space="preserve"> m</w:t>
      </w:r>
      <w:r w:rsidR="007F5257">
        <w:rPr>
          <w:rFonts w:ascii="Garamond" w:hAnsi="Garamond"/>
        </w:rPr>
        <w:t>e</w:t>
      </w:r>
      <w:r w:rsidRPr="00887780">
        <w:rPr>
          <w:rFonts w:ascii="Garamond" w:hAnsi="Garamond"/>
        </w:rPr>
        <w:t xml:space="preserve">n.  </w:t>
      </w:r>
      <w:r w:rsidR="006E1E51">
        <w:rPr>
          <w:rFonts w:ascii="Garamond" w:hAnsi="Garamond"/>
        </w:rPr>
        <w:t>(</w:t>
      </w:r>
      <w:r w:rsidRPr="00887780">
        <w:rPr>
          <w:rFonts w:ascii="Garamond" w:hAnsi="Garamond" w:cs="Segoe UI Symbol"/>
        </w:rPr>
        <w:t>♀→♂</w:t>
      </w:r>
      <w:r w:rsidR="007F5257" w:rsidRPr="00887780">
        <w:rPr>
          <w:rFonts w:ascii="Garamond" w:hAnsi="Garamond" w:cs="Segoe UI Symbol"/>
        </w:rPr>
        <w:t>♂</w:t>
      </w:r>
      <w:r w:rsidR="006E1E51">
        <w:rPr>
          <w:rFonts w:ascii="Garamond" w:hAnsi="Garamond" w:cs="Segoe UI Symbol"/>
        </w:rPr>
        <w:t>)</w:t>
      </w:r>
    </w:p>
    <w:p w14:paraId="49D35314" w14:textId="2573402F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>________________________________________________</w:t>
      </w:r>
    </w:p>
    <w:p w14:paraId="22843C2E" w14:textId="77777777" w:rsidR="00293B5B" w:rsidRPr="00887780" w:rsidRDefault="00293B5B" w:rsidP="00293B5B">
      <w:pPr>
        <w:pStyle w:val="OldBook14"/>
        <w:numPr>
          <w:ilvl w:val="0"/>
          <w:numId w:val="1"/>
        </w:numPr>
        <w:spacing w:after="0"/>
        <w:rPr>
          <w:rFonts w:ascii="Garamond" w:hAnsi="Garamond"/>
        </w:rPr>
      </w:pPr>
    </w:p>
    <w:p w14:paraId="3421A7A0" w14:textId="5BEF086C" w:rsidR="00E776B6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(First Man)</w:t>
      </w:r>
    </w:p>
    <w:p w14:paraId="7BF0CD29" w14:textId="5E606221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39C15E04" w14:textId="32A16A40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B501E87" w14:textId="7D3855BF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10362F34" w14:textId="753E832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0EA4E264" w14:textId="11DCEEAA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3AADBD0F" w14:textId="7A39AE3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608FC0AB" w14:textId="66296DA6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576A3F7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F036B9" w14:textId="64BAC9BC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(Second Man)</w:t>
      </w:r>
    </w:p>
    <w:p w14:paraId="08A219C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4DC4BE8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FCE91A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2B634C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3141F0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5F6E36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7B7EB610" w14:textId="77777777" w:rsidR="00293B5B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5BD69A7" w14:textId="77777777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F940C24" w14:textId="34C5D77F" w:rsidR="00887780" w:rsidRP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(Woman)</w:t>
      </w:r>
    </w:p>
    <w:p w14:paraId="123D82F4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5CD58CE0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78A5D19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622234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5553DA21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0CE412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24B53B59" w14:textId="77777777" w:rsid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lastRenderedPageBreak/>
        <w:t>Personal Introduction:</w:t>
      </w:r>
    </w:p>
    <w:p w14:paraId="3EE8EB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061FF9B8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5D0A92" w14:textId="5E281FD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2.</w:t>
      </w:r>
    </w:p>
    <w:p w14:paraId="1911E81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(First Man)</w:t>
      </w:r>
    </w:p>
    <w:p w14:paraId="5F02294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0F7527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5B23F48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D69A429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8CB71B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1FD5610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57F724B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3F47CFD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0FDBC7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(Second Man)</w:t>
      </w:r>
    </w:p>
    <w:p w14:paraId="61339B4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13DA187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30EA57B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2934CFD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A155C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0969A3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CA7E79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4887D13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311A91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50A1055F" w14:textId="622566F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3.</w:t>
      </w:r>
    </w:p>
    <w:p w14:paraId="22750F6F" w14:textId="70728569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(Man)</w:t>
      </w:r>
    </w:p>
    <w:p w14:paraId="7FDDCA2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AA0EF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B1D00D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72B6F35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FA1BD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2AF2852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4EAC71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2DE39CD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10057AEB" w14:textId="7342DD0B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</w:t>
      </w:r>
      <w:r w:rsidR="00887780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3D49386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3D068A2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3EEE20B4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506977E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7928A81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lastRenderedPageBreak/>
        <w:t>Height:</w:t>
      </w:r>
    </w:p>
    <w:p w14:paraId="27C53A6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545F006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D842B1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03BF94B8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2128ED9" w14:textId="3B1FE61D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4.</w:t>
      </w:r>
    </w:p>
    <w:p w14:paraId="2E0A7BB5" w14:textId="6726DCB0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(Man)</w:t>
      </w:r>
    </w:p>
    <w:p w14:paraId="6338A87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0FA2E127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6A4506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18AEA62B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7F296C3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7328E3A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02B252B7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E1BF04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221BD7ED" w14:textId="57B2979A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640B5031" w14:textId="09736E14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5.</w:t>
      </w:r>
    </w:p>
    <w:p w14:paraId="60DCA2D0" w14:textId="6BA53349" w:rsidR="00293B5B" w:rsidRP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(Wom</w:t>
      </w:r>
      <w:r w:rsidR="00293B5B" w:rsidRPr="00887780">
        <w:rPr>
          <w:rFonts w:ascii="Garamond" w:hAnsi="Garamond"/>
        </w:rPr>
        <w:t>an)</w:t>
      </w:r>
    </w:p>
    <w:p w14:paraId="0B5EF50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54EBFEB7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C978A2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5C9B9B3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589E448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4AB6D33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62D0DFD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121E435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sectPr w:rsidR="00293B5B" w:rsidRPr="00887780" w:rsidSect="000E307A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9F74C" w14:textId="77777777" w:rsidR="00447005" w:rsidRDefault="00447005" w:rsidP="000E307A">
      <w:r>
        <w:separator/>
      </w:r>
    </w:p>
  </w:endnote>
  <w:endnote w:type="continuationSeparator" w:id="0">
    <w:p w14:paraId="29841D10" w14:textId="77777777" w:rsidR="00447005" w:rsidRDefault="00447005" w:rsidP="000E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800000AF" w:usb1="5000205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C97EF" w14:textId="77777777" w:rsidR="00447005" w:rsidRDefault="00447005" w:rsidP="000E307A">
      <w:r>
        <w:separator/>
      </w:r>
    </w:p>
  </w:footnote>
  <w:footnote w:type="continuationSeparator" w:id="0">
    <w:p w14:paraId="1091E70A" w14:textId="77777777" w:rsidR="00447005" w:rsidRDefault="00447005" w:rsidP="000E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Cs w:val="0"/>
      </w:rPr>
      <w:id w:val="1049029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4DE17C" w14:textId="77777777" w:rsidR="000E307A" w:rsidRDefault="000E307A" w:rsidP="000E307A">
        <w:pPr>
          <w:pStyle w:val="Header"/>
          <w:tabs>
            <w:tab w:val="clear" w:pos="4680"/>
          </w:tabs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  <w:p w14:paraId="45D018DB" w14:textId="77777777" w:rsidR="000E307A" w:rsidRDefault="00000000" w:rsidP="000E307A">
        <w:pPr>
          <w:tabs>
            <w:tab w:val="right" w:pos="9360"/>
          </w:tabs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88E1" w14:textId="77777777" w:rsidR="000E307A" w:rsidRDefault="000E307A" w:rsidP="000E307A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F29CC"/>
    <w:multiLevelType w:val="hybridMultilevel"/>
    <w:tmpl w:val="9A042266"/>
    <w:lvl w:ilvl="0" w:tplc="2FFC47FA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02204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oNotDisplayPageBoundaries/>
  <w:displayBackgroundShape/>
  <w:attachedTemplate r:id="rId1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B6"/>
    <w:rsid w:val="00030190"/>
    <w:rsid w:val="00044F56"/>
    <w:rsid w:val="000E307A"/>
    <w:rsid w:val="00165714"/>
    <w:rsid w:val="001A1D3B"/>
    <w:rsid w:val="001B1B68"/>
    <w:rsid w:val="001B3DA6"/>
    <w:rsid w:val="00251512"/>
    <w:rsid w:val="002816B2"/>
    <w:rsid w:val="00284501"/>
    <w:rsid w:val="00293B5B"/>
    <w:rsid w:val="002B6AB3"/>
    <w:rsid w:val="002C6FD8"/>
    <w:rsid w:val="002D0A4F"/>
    <w:rsid w:val="002E2409"/>
    <w:rsid w:val="00301ADD"/>
    <w:rsid w:val="00326705"/>
    <w:rsid w:val="00336370"/>
    <w:rsid w:val="003637D1"/>
    <w:rsid w:val="00392D44"/>
    <w:rsid w:val="00447005"/>
    <w:rsid w:val="004621E2"/>
    <w:rsid w:val="00471200"/>
    <w:rsid w:val="00485854"/>
    <w:rsid w:val="004A0406"/>
    <w:rsid w:val="00507BAC"/>
    <w:rsid w:val="00511282"/>
    <w:rsid w:val="005D12E9"/>
    <w:rsid w:val="006A7E98"/>
    <w:rsid w:val="006E1E51"/>
    <w:rsid w:val="00723100"/>
    <w:rsid w:val="007245C1"/>
    <w:rsid w:val="007814DE"/>
    <w:rsid w:val="00783A41"/>
    <w:rsid w:val="007F5257"/>
    <w:rsid w:val="008567F7"/>
    <w:rsid w:val="00865952"/>
    <w:rsid w:val="008747FE"/>
    <w:rsid w:val="00887780"/>
    <w:rsid w:val="0090500F"/>
    <w:rsid w:val="00932B73"/>
    <w:rsid w:val="00944CA1"/>
    <w:rsid w:val="00970DD9"/>
    <w:rsid w:val="00A06A07"/>
    <w:rsid w:val="00A670BD"/>
    <w:rsid w:val="00A7233B"/>
    <w:rsid w:val="00A92FAF"/>
    <w:rsid w:val="00B34B45"/>
    <w:rsid w:val="00B3562F"/>
    <w:rsid w:val="00BE6706"/>
    <w:rsid w:val="00C44ADC"/>
    <w:rsid w:val="00C46A81"/>
    <w:rsid w:val="00C71DCB"/>
    <w:rsid w:val="00CC4708"/>
    <w:rsid w:val="00D6340F"/>
    <w:rsid w:val="00D63E50"/>
    <w:rsid w:val="00DB6A58"/>
    <w:rsid w:val="00DC21EA"/>
    <w:rsid w:val="00DC3342"/>
    <w:rsid w:val="00DE1C48"/>
    <w:rsid w:val="00E25FE5"/>
    <w:rsid w:val="00E776B6"/>
    <w:rsid w:val="00EE5B3C"/>
    <w:rsid w:val="00F1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ffa,#fffff7,#fffff2,#fffff4,#fffff8,#fffff6"/>
    </o:shapedefaults>
    <o:shapelayout v:ext="edit">
      <o:idmap v:ext="edit" data="1"/>
    </o:shapelayout>
  </w:shapeDefaults>
  <w:decimalSymbol w:val="."/>
  <w:listSeparator w:val=","/>
  <w14:docId w14:val="33281A2F"/>
  <w15:chartTrackingRefBased/>
  <w15:docId w15:val="{DF1FFE49-B628-4049-9242-B63EA5AF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82"/>
    <w:pPr>
      <w:spacing w:after="240" w:line="240" w:lineRule="auto"/>
    </w:pPr>
    <w:rPr>
      <w:rFonts w:ascii="Adobe Garamond Pro" w:hAnsi="Adobe Garamond Pro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45C1"/>
    <w:pPr>
      <w:keepNext/>
      <w:jc w:val="center"/>
      <w:outlineLvl w:val="0"/>
    </w:pPr>
    <w:rPr>
      <w:i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Normal"/>
    <w:rsid w:val="007245C1"/>
    <w:pPr>
      <w:spacing w:before="100" w:beforeAutospacing="1" w:after="120"/>
      <w:jc w:val="center"/>
    </w:pPr>
    <w:rPr>
      <w:iCs/>
    </w:rPr>
  </w:style>
  <w:style w:type="paragraph" w:customStyle="1" w:styleId="Center">
    <w:name w:val="Center"/>
    <w:basedOn w:val="Normal"/>
    <w:qFormat/>
    <w:rsid w:val="007245C1"/>
    <w:pPr>
      <w:jc w:val="center"/>
    </w:pPr>
  </w:style>
  <w:style w:type="paragraph" w:styleId="EnvelopeAddress">
    <w:name w:val="envelope address"/>
    <w:basedOn w:val="Normal"/>
    <w:rsid w:val="007245C1"/>
    <w:pPr>
      <w:framePr w:w="7920" w:h="1980" w:hRule="exact" w:hSpace="180" w:wrap="auto" w:hAnchor="page" w:xAlign="center" w:yAlign="bottom"/>
      <w:spacing w:before="100" w:beforeAutospacing="1" w:after="245"/>
      <w:ind w:left="2880"/>
    </w:pPr>
    <w:rPr>
      <w:rFonts w:cs="Arial"/>
    </w:rPr>
  </w:style>
  <w:style w:type="paragraph" w:styleId="EnvelopeReturn">
    <w:name w:val="envelope return"/>
    <w:basedOn w:val="Normal"/>
    <w:rsid w:val="007245C1"/>
    <w:pPr>
      <w:spacing w:before="100" w:beforeAutospacing="1" w:after="245"/>
    </w:pPr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FooterChar">
    <w:name w:val="Footer Char"/>
    <w:basedOn w:val="DefaultParagraphFont"/>
    <w:link w:val="Footer"/>
    <w:uiPriority w:val="99"/>
    <w:rsid w:val="007245C1"/>
    <w:rPr>
      <w:iCs/>
    </w:rPr>
  </w:style>
  <w:style w:type="paragraph" w:styleId="Header">
    <w:name w:val="header"/>
    <w:basedOn w:val="Normal"/>
    <w:link w:val="Head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HeaderChar">
    <w:name w:val="Header Char"/>
    <w:basedOn w:val="DefaultParagraphFont"/>
    <w:link w:val="Header"/>
    <w:uiPriority w:val="99"/>
    <w:rsid w:val="007245C1"/>
    <w:rPr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245C1"/>
    <w:rPr>
      <w:rFonts w:eastAsia="Times"/>
      <w:iCs/>
      <w:sz w:val="36"/>
    </w:rPr>
  </w:style>
  <w:style w:type="character" w:styleId="Hyperlink">
    <w:name w:val="Hyperlink"/>
    <w:basedOn w:val="DefaultParagraphFont"/>
    <w:uiPriority w:val="99"/>
    <w:semiHidden/>
    <w:unhideWhenUsed/>
    <w:rsid w:val="007245C1"/>
    <w:rPr>
      <w:strike w:val="0"/>
      <w:dstrike w:val="0"/>
      <w:color w:val="363636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ocpalertsection">
    <w:name w:val="ocpalertsection"/>
    <w:basedOn w:val="Normal"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photo">
    <w:name w:val="photo"/>
    <w:basedOn w:val="Caption1"/>
    <w:rsid w:val="007245C1"/>
    <w:pPr>
      <w:spacing w:before="240"/>
    </w:pPr>
  </w:style>
  <w:style w:type="paragraph" w:styleId="Quote">
    <w:name w:val="Quote"/>
    <w:basedOn w:val="Normal"/>
    <w:next w:val="Normal"/>
    <w:link w:val="QuoteChar"/>
    <w:uiPriority w:val="29"/>
    <w:qFormat/>
    <w:rsid w:val="007245C1"/>
    <w:pPr>
      <w:spacing w:before="100" w:beforeAutospacing="1" w:after="245"/>
    </w:pPr>
    <w:rPr>
      <w:b/>
      <w:i/>
      <w:color w:val="365F9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7245C1"/>
    <w:rPr>
      <w:b/>
      <w:i/>
      <w:color w:val="365F91" w:themeColor="accent1" w:themeShade="BF"/>
    </w:rPr>
  </w:style>
  <w:style w:type="paragraph" w:customStyle="1" w:styleId="Poem">
    <w:name w:val="Poem"/>
    <w:basedOn w:val="Quote"/>
    <w:rsid w:val="007245C1"/>
    <w:pPr>
      <w:ind w:left="1296"/>
    </w:pPr>
  </w:style>
  <w:style w:type="paragraph" w:customStyle="1" w:styleId="OldBook14">
    <w:name w:val="OldBook14"/>
    <w:basedOn w:val="Normal"/>
    <w:link w:val="OldBook14Char"/>
    <w:qFormat/>
    <w:rsid w:val="00D63E50"/>
    <w:pPr>
      <w:ind w:firstLine="576"/>
      <w:jc w:val="both"/>
    </w:pPr>
    <w:rPr>
      <w:rFonts w:eastAsia="Times New Roman" w:cstheme="minorBidi"/>
      <w:iCs/>
      <w:szCs w:val="28"/>
      <w:lang w:eastAsia="ar-SA"/>
    </w:rPr>
  </w:style>
  <w:style w:type="character" w:customStyle="1" w:styleId="OldBook14Char">
    <w:name w:val="OldBook14 Char"/>
    <w:link w:val="OldBook14"/>
    <w:rsid w:val="00D63E50"/>
    <w:rPr>
      <w:rFonts w:ascii="Adobe Garamond Pro" w:hAnsi="Adobe Garamond Pro"/>
      <w:iCs/>
      <w:sz w:val="28"/>
      <w:szCs w:val="28"/>
      <w:lang w:eastAsia="ar-SA"/>
    </w:rPr>
  </w:style>
  <w:style w:type="paragraph" w:customStyle="1" w:styleId="OldBook12">
    <w:name w:val="OldBook12"/>
    <w:basedOn w:val="Normal"/>
    <w:link w:val="OldBook12Char"/>
    <w:qFormat/>
    <w:rsid w:val="00DC3342"/>
    <w:pPr>
      <w:ind w:firstLine="576"/>
      <w:jc w:val="both"/>
    </w:pPr>
    <w:rPr>
      <w:rFonts w:ascii="Adobe Caslon Pro" w:hAnsi="Adobe Caslon Pro"/>
      <w:iCs/>
      <w:sz w:val="24"/>
      <w:szCs w:val="28"/>
      <w:lang w:eastAsia="ar-SA"/>
    </w:rPr>
  </w:style>
  <w:style w:type="character" w:customStyle="1" w:styleId="OldBook12Char">
    <w:name w:val="OldBook12 Char"/>
    <w:link w:val="OldBook12"/>
    <w:rsid w:val="00DC3342"/>
    <w:rPr>
      <w:rFonts w:ascii="Adobe Caslon Pro" w:hAnsi="Adobe Caslon Pro"/>
      <w:iCs/>
      <w:szCs w:val="28"/>
      <w:lang w:eastAsia="ar-SA"/>
    </w:rPr>
  </w:style>
  <w:style w:type="character" w:styleId="BookTitle">
    <w:name w:val="Book Title"/>
    <w:basedOn w:val="OldBook12Char"/>
    <w:uiPriority w:val="33"/>
    <w:qFormat/>
    <w:rsid w:val="00471200"/>
    <w:rPr>
      <w:rFonts w:ascii="Adobe Caslon Pro" w:hAnsi="Adobe Caslon Pro"/>
      <w:bCs/>
      <w:iCs/>
      <w:caps w:val="0"/>
      <w:smallCaps w:val="0"/>
      <w:spacing w:val="5"/>
      <w:sz w:val="36"/>
      <w:szCs w:val="28"/>
      <w:lang w:eastAsia="ar-SA"/>
    </w:rPr>
  </w:style>
  <w:style w:type="paragraph" w:customStyle="1" w:styleId="OldBookTitle">
    <w:name w:val="Old Book Title"/>
    <w:basedOn w:val="Normal"/>
    <w:qFormat/>
    <w:rsid w:val="00471200"/>
    <w:pPr>
      <w:jc w:val="center"/>
    </w:pPr>
    <w:rPr>
      <w:rFonts w:ascii="Adobe Caslon Pro" w:hAnsi="Adobe Caslon Pro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7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\Documents\Custom%20Office%20Templates\tre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tree.dotx</Template>
  <TotalTime>28</TotalTime>
  <Pages>3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</dc:creator>
  <cp:keywords/>
  <dc:description/>
  <cp:lastModifiedBy>John Stahl</cp:lastModifiedBy>
  <cp:revision>3</cp:revision>
  <dcterms:created xsi:type="dcterms:W3CDTF">2023-08-31T20:17:00Z</dcterms:created>
  <dcterms:modified xsi:type="dcterms:W3CDTF">2023-08-31T21:03:00Z</dcterms:modified>
</cp:coreProperties>
</file>