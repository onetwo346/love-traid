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6"/>
  <w:body>
    <w:p w14:paraId="37C963AD" w14:textId="77777777" w:rsidR="00E776B6" w:rsidRPr="00887780" w:rsidRDefault="00E776B6" w:rsidP="00E776B6">
      <w:pPr>
        <w:pStyle w:val="Center"/>
        <w:rPr>
          <w:rFonts w:ascii="Garamond" w:eastAsia="Times New Roman" w:hAnsi="Garamond"/>
          <w:szCs w:val="28"/>
        </w:rPr>
      </w:pPr>
    </w:p>
    <w:p w14:paraId="077737D1" w14:textId="7D102C1F" w:rsidR="00507BAC" w:rsidRPr="00887780" w:rsidRDefault="00E776B6" w:rsidP="00E776B6">
      <w:pPr>
        <w:pStyle w:val="Center"/>
        <w:rPr>
          <w:rFonts w:ascii="Garamond" w:eastAsia="Times New Roman" w:hAnsi="Garamond"/>
          <w:sz w:val="36"/>
          <w:szCs w:val="36"/>
        </w:rPr>
      </w:pPr>
      <w:r w:rsidRPr="00E776B6">
        <w:rPr>
          <w:rFonts w:ascii="Garamond" w:eastAsia="Times New Roman" w:hAnsi="Garamond"/>
          <w:sz w:val="36"/>
          <w:szCs w:val="36"/>
        </w:rPr>
        <w:t xml:space="preserve">Create </w:t>
      </w:r>
      <w:r w:rsidR="00D241D3">
        <w:rPr>
          <w:rFonts w:ascii="Garamond" w:eastAsia="Times New Roman" w:hAnsi="Garamond"/>
          <w:sz w:val="36"/>
          <w:szCs w:val="36"/>
        </w:rPr>
        <w:t xml:space="preserve">Summer </w:t>
      </w:r>
      <w:r w:rsidRPr="00887780">
        <w:rPr>
          <w:rFonts w:ascii="Garamond" w:eastAsia="Times New Roman" w:hAnsi="Garamond"/>
          <w:sz w:val="36"/>
          <w:szCs w:val="36"/>
        </w:rPr>
        <w:t xml:space="preserve">House </w:t>
      </w:r>
      <w:r w:rsidRPr="00E776B6">
        <w:rPr>
          <w:rFonts w:ascii="Garamond" w:eastAsia="Times New Roman" w:hAnsi="Garamond"/>
          <w:sz w:val="36"/>
          <w:szCs w:val="36"/>
        </w:rPr>
        <w:t>Profile</w:t>
      </w:r>
    </w:p>
    <w:p w14:paraId="09998EFB" w14:textId="7D75E0FB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1.  </w:t>
      </w:r>
      <w:r w:rsidR="00E776B6" w:rsidRPr="00887780">
        <w:rPr>
          <w:rFonts w:ascii="Garamond" w:hAnsi="Garamond"/>
        </w:rPr>
        <w:t>□  We are t</w:t>
      </w:r>
      <w:r w:rsidR="001A1E20">
        <w:rPr>
          <w:rFonts w:ascii="Garamond" w:hAnsi="Garamond"/>
        </w:rPr>
        <w:t>hree</w:t>
      </w:r>
      <w:r w:rsidR="00E776B6" w:rsidRPr="00887780">
        <w:rPr>
          <w:rFonts w:ascii="Garamond" w:hAnsi="Garamond"/>
        </w:rPr>
        <w:t xml:space="preserve"> men living together.</w:t>
      </w:r>
      <w:r w:rsidRPr="00887780">
        <w:rPr>
          <w:rFonts w:ascii="Garamond" w:hAnsi="Garamond"/>
        </w:rPr>
        <w:t xml:space="preserve">  (</w:t>
      </w:r>
      <w:r w:rsidRPr="00887780">
        <w:rPr>
          <w:rFonts w:ascii="Garamond" w:hAnsi="Garamond" w:cs="Segoe UI Symbol"/>
        </w:rPr>
        <w:t>♂♂</w:t>
      </w:r>
      <w:r w:rsidR="001A1E20" w:rsidRPr="00887780">
        <w:rPr>
          <w:rFonts w:ascii="Garamond" w:hAnsi="Garamond" w:cs="Segoe UI Symbol"/>
        </w:rPr>
        <w:t>♂</w:t>
      </w:r>
      <w:r w:rsidRPr="00887780">
        <w:rPr>
          <w:rFonts w:ascii="Garamond" w:hAnsi="Garamond" w:cs="Segoe UI Symbol"/>
        </w:rPr>
        <w:t>)</w:t>
      </w:r>
    </w:p>
    <w:p w14:paraId="1E33E418" w14:textId="19867578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2.  </w:t>
      </w:r>
      <w:r w:rsidR="00E776B6" w:rsidRPr="00887780">
        <w:rPr>
          <w:rFonts w:ascii="Garamond" w:hAnsi="Garamond"/>
        </w:rPr>
        <w:t>□  We are two men looking for a</w:t>
      </w:r>
      <w:r w:rsidR="001A1E20">
        <w:rPr>
          <w:rFonts w:ascii="Garamond" w:hAnsi="Garamond"/>
        </w:rPr>
        <w:t>nother</w:t>
      </w:r>
      <w:r w:rsidR="00E776B6" w:rsidRPr="00887780">
        <w:rPr>
          <w:rFonts w:ascii="Garamond" w:hAnsi="Garamond"/>
        </w:rPr>
        <w:t xml:space="preserve"> man.</w:t>
      </w:r>
      <w:r w:rsidRPr="00887780">
        <w:rPr>
          <w:rFonts w:ascii="Garamond" w:hAnsi="Garamond"/>
        </w:rPr>
        <w:t xml:space="preserve">  (</w:t>
      </w:r>
      <w:r w:rsidRPr="00887780">
        <w:rPr>
          <w:rFonts w:ascii="Garamond" w:hAnsi="Garamond" w:cs="Segoe UI Symbol"/>
        </w:rPr>
        <w:t>♂♂→</w:t>
      </w:r>
      <w:r w:rsidR="001A1E20" w:rsidRPr="00887780">
        <w:rPr>
          <w:rFonts w:ascii="Garamond" w:hAnsi="Garamond" w:cs="Segoe UI Symbol"/>
        </w:rPr>
        <w:t>♂</w:t>
      </w:r>
      <w:r w:rsidRPr="00887780">
        <w:rPr>
          <w:rFonts w:ascii="Garamond" w:hAnsi="Garamond" w:cs="Segoe UI Symbol"/>
        </w:rPr>
        <w:t>)</w:t>
      </w:r>
    </w:p>
    <w:p w14:paraId="3A992B86" w14:textId="1891EA23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3.  </w:t>
      </w:r>
      <w:r w:rsidR="00E776B6" w:rsidRPr="00887780">
        <w:rPr>
          <w:rFonts w:ascii="Garamond" w:hAnsi="Garamond"/>
        </w:rPr>
        <w:t xml:space="preserve">□  </w:t>
      </w:r>
      <w:r w:rsidR="001A1E20" w:rsidRPr="00887780">
        <w:rPr>
          <w:rFonts w:ascii="Garamond" w:hAnsi="Garamond"/>
        </w:rPr>
        <w:t xml:space="preserve">I am a single man looking for a </w:t>
      </w:r>
      <w:r w:rsidR="001A1E20">
        <w:rPr>
          <w:rFonts w:ascii="Garamond" w:hAnsi="Garamond"/>
        </w:rPr>
        <w:t xml:space="preserve">two </w:t>
      </w:r>
      <w:r w:rsidR="001A1E20" w:rsidRPr="00887780">
        <w:rPr>
          <w:rFonts w:ascii="Garamond" w:hAnsi="Garamond"/>
        </w:rPr>
        <w:t>m</w:t>
      </w:r>
      <w:r w:rsidR="001A1E20">
        <w:rPr>
          <w:rFonts w:ascii="Garamond" w:hAnsi="Garamond"/>
        </w:rPr>
        <w:t>e</w:t>
      </w:r>
      <w:r w:rsidR="001A1E20" w:rsidRPr="00887780">
        <w:rPr>
          <w:rFonts w:ascii="Garamond" w:hAnsi="Garamond"/>
        </w:rPr>
        <w:t xml:space="preserve">n.  </w:t>
      </w:r>
      <w:r w:rsidR="008D6DD5">
        <w:rPr>
          <w:rFonts w:ascii="Garamond" w:hAnsi="Garamond"/>
        </w:rPr>
        <w:t>(</w:t>
      </w:r>
      <w:r w:rsidR="001A1E20" w:rsidRPr="00887780">
        <w:rPr>
          <w:rFonts w:ascii="Garamond" w:hAnsi="Garamond" w:cs="Segoe UI Symbol"/>
        </w:rPr>
        <w:t>♂→♂♂</w:t>
      </w:r>
      <w:r w:rsidR="008D6DD5">
        <w:rPr>
          <w:rFonts w:ascii="Garamond" w:hAnsi="Garamond" w:cs="Segoe UI Symbol"/>
        </w:rPr>
        <w:t>)</w:t>
      </w:r>
    </w:p>
    <w:p w14:paraId="49D35314" w14:textId="2573402F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>________________________________________________</w:t>
      </w:r>
    </w:p>
    <w:p w14:paraId="22843C2E" w14:textId="77777777" w:rsidR="00293B5B" w:rsidRPr="00887780" w:rsidRDefault="00293B5B" w:rsidP="00293B5B">
      <w:pPr>
        <w:pStyle w:val="OldBook14"/>
        <w:numPr>
          <w:ilvl w:val="0"/>
          <w:numId w:val="1"/>
        </w:numPr>
        <w:spacing w:after="0"/>
        <w:rPr>
          <w:rFonts w:ascii="Garamond" w:hAnsi="Garamond"/>
        </w:rPr>
      </w:pPr>
    </w:p>
    <w:p w14:paraId="3421A7A0" w14:textId="5BEF086C" w:rsidR="00E776B6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(First Man)</w:t>
      </w:r>
    </w:p>
    <w:p w14:paraId="7BF0CD29" w14:textId="5E606221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9C15E04" w14:textId="32A16A4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B501E87" w14:textId="7D3855BF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0362F34" w14:textId="753E832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0EA4E264" w14:textId="11DCEEAA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3AADBD0F" w14:textId="7A39AE3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08FC0AB" w14:textId="66296DA6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576A3F7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F036B9" w14:textId="64BAC9BC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(Second Man)</w:t>
      </w:r>
    </w:p>
    <w:p w14:paraId="08A219C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4DC4BE8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FCE91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2B634C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3141F0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5F6E3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7B7EB610" w14:textId="77777777" w:rsidR="00293B5B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5BD69A7" w14:textId="77777777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F940C24" w14:textId="193D877D" w:rsidR="00887780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</w:t>
      </w:r>
      <w:r w:rsidR="001A1E20">
        <w:rPr>
          <w:rFonts w:ascii="Garamond" w:hAnsi="Garamond"/>
        </w:rPr>
        <w:t>Third M</w:t>
      </w:r>
      <w:r>
        <w:rPr>
          <w:rFonts w:ascii="Garamond" w:hAnsi="Garamond"/>
        </w:rPr>
        <w:t>an)</w:t>
      </w:r>
    </w:p>
    <w:p w14:paraId="123D82F4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CD58CE0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78A5D19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622234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553DA21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0CE412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24B53B59" w14:textId="77777777" w:rsid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EE8EB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61FF9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5D0A92" w14:textId="5E281FD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2.</w:t>
      </w:r>
    </w:p>
    <w:p w14:paraId="1911E81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>(First Man)</w:t>
      </w:r>
    </w:p>
    <w:p w14:paraId="5F02294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0F7527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5B23F48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D69A429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8CB71B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1FD5610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7F724B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F47CFD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0FDBC7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(Second Man)</w:t>
      </w:r>
    </w:p>
    <w:p w14:paraId="61339B4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13DA187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0EA57B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2934CFD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A155C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0969A3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CA7E79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4887D13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311A91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50A1055F" w14:textId="622566F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3.</w:t>
      </w:r>
    </w:p>
    <w:p w14:paraId="22750F6F" w14:textId="70728569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(Man)</w:t>
      </w:r>
    </w:p>
    <w:p w14:paraId="7FDDC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AA0EF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B1D00D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72B6F35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FA1BD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2AF2852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4EAC71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2DE39CD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sectPr w:rsidR="00293B5B" w:rsidRPr="00887780" w:rsidSect="000E307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3FBE6" w14:textId="77777777" w:rsidR="000C3CD9" w:rsidRDefault="000C3CD9" w:rsidP="000E307A">
      <w:r>
        <w:separator/>
      </w:r>
    </w:p>
  </w:endnote>
  <w:endnote w:type="continuationSeparator" w:id="0">
    <w:p w14:paraId="0149E438" w14:textId="77777777" w:rsidR="000C3CD9" w:rsidRDefault="000C3CD9" w:rsidP="000E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896ED" w14:textId="77777777" w:rsidR="000C3CD9" w:rsidRDefault="000C3CD9" w:rsidP="000E307A">
      <w:r>
        <w:separator/>
      </w:r>
    </w:p>
  </w:footnote>
  <w:footnote w:type="continuationSeparator" w:id="0">
    <w:p w14:paraId="4C753389" w14:textId="77777777" w:rsidR="000C3CD9" w:rsidRDefault="000C3CD9" w:rsidP="000E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 w:val="0"/>
      </w:rPr>
      <w:id w:val="104902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4DE17C" w14:textId="77777777" w:rsidR="000E307A" w:rsidRDefault="000E307A" w:rsidP="000E307A">
        <w:pPr>
          <w:pStyle w:val="Header"/>
          <w:tabs>
            <w:tab w:val="clear" w:pos="4680"/>
          </w:tabs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  <w:p w14:paraId="45D018DB" w14:textId="77777777" w:rsidR="000E307A" w:rsidRDefault="00000000" w:rsidP="000E307A">
        <w:pPr>
          <w:tabs>
            <w:tab w:val="right" w:pos="9360"/>
          </w:tabs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88E1" w14:textId="77777777" w:rsidR="000E307A" w:rsidRDefault="000E307A" w:rsidP="000E307A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29CC"/>
    <w:multiLevelType w:val="hybridMultilevel"/>
    <w:tmpl w:val="9A042266"/>
    <w:lvl w:ilvl="0" w:tplc="2FFC47FA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02204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oNotDisplayPageBoundaries/>
  <w:displayBackgroundShape/>
  <w:attachedTemplate r:id="rId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B6"/>
    <w:rsid w:val="00030190"/>
    <w:rsid w:val="00044F56"/>
    <w:rsid w:val="000C3CD9"/>
    <w:rsid w:val="000E307A"/>
    <w:rsid w:val="00165714"/>
    <w:rsid w:val="001A1D3B"/>
    <w:rsid w:val="001A1E20"/>
    <w:rsid w:val="001B1B68"/>
    <w:rsid w:val="001B3DA6"/>
    <w:rsid w:val="001E328F"/>
    <w:rsid w:val="00251512"/>
    <w:rsid w:val="002816B2"/>
    <w:rsid w:val="00284501"/>
    <w:rsid w:val="00293B5B"/>
    <w:rsid w:val="002B6AB3"/>
    <w:rsid w:val="002C6FD8"/>
    <w:rsid w:val="002D0A4F"/>
    <w:rsid w:val="002E2409"/>
    <w:rsid w:val="00301ADD"/>
    <w:rsid w:val="00326705"/>
    <w:rsid w:val="00336370"/>
    <w:rsid w:val="003637D1"/>
    <w:rsid w:val="00392D44"/>
    <w:rsid w:val="004621E2"/>
    <w:rsid w:val="00471200"/>
    <w:rsid w:val="00485854"/>
    <w:rsid w:val="004A0406"/>
    <w:rsid w:val="00507BAC"/>
    <w:rsid w:val="00511282"/>
    <w:rsid w:val="005D12E9"/>
    <w:rsid w:val="006A7E98"/>
    <w:rsid w:val="00723100"/>
    <w:rsid w:val="007245C1"/>
    <w:rsid w:val="007814DE"/>
    <w:rsid w:val="00783A41"/>
    <w:rsid w:val="008567F7"/>
    <w:rsid w:val="008747FE"/>
    <w:rsid w:val="00887780"/>
    <w:rsid w:val="008D6DD5"/>
    <w:rsid w:val="0090500F"/>
    <w:rsid w:val="00932B73"/>
    <w:rsid w:val="00944CA1"/>
    <w:rsid w:val="00970DD9"/>
    <w:rsid w:val="00A06A07"/>
    <w:rsid w:val="00A670BD"/>
    <w:rsid w:val="00A7233B"/>
    <w:rsid w:val="00A92FAF"/>
    <w:rsid w:val="00B34B45"/>
    <w:rsid w:val="00B3562F"/>
    <w:rsid w:val="00BE6706"/>
    <w:rsid w:val="00C44ADC"/>
    <w:rsid w:val="00C46A81"/>
    <w:rsid w:val="00C71DCB"/>
    <w:rsid w:val="00CC4708"/>
    <w:rsid w:val="00D241D3"/>
    <w:rsid w:val="00D6340F"/>
    <w:rsid w:val="00D63E50"/>
    <w:rsid w:val="00DB6A58"/>
    <w:rsid w:val="00DC21EA"/>
    <w:rsid w:val="00DC3342"/>
    <w:rsid w:val="00DE1C48"/>
    <w:rsid w:val="00E25FE5"/>
    <w:rsid w:val="00E776B6"/>
    <w:rsid w:val="00EE5B3C"/>
    <w:rsid w:val="00F1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fa,#fffff7,#fffff2,#fffff4,#fffff8,#fffff6"/>
    </o:shapedefaults>
    <o:shapelayout v:ext="edit">
      <o:idmap v:ext="edit" data="1"/>
    </o:shapelayout>
  </w:shapeDefaults>
  <w:decimalSymbol w:val="."/>
  <w:listSeparator w:val=","/>
  <w14:docId w14:val="33281A2F"/>
  <w15:chartTrackingRefBased/>
  <w15:docId w15:val="{DF1FFE49-B628-4049-9242-B63EA5AF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82"/>
    <w:pPr>
      <w:spacing w:after="240" w:line="240" w:lineRule="auto"/>
    </w:pPr>
    <w:rPr>
      <w:rFonts w:ascii="Adobe Garamond Pro" w:hAnsi="Adobe Garamond Pro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45C1"/>
    <w:pPr>
      <w:keepNext/>
      <w:jc w:val="center"/>
      <w:outlineLvl w:val="0"/>
    </w:pPr>
    <w:rPr>
      <w:i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rsid w:val="007245C1"/>
    <w:pPr>
      <w:spacing w:before="100" w:beforeAutospacing="1" w:after="120"/>
      <w:jc w:val="center"/>
    </w:pPr>
    <w:rPr>
      <w:iCs/>
    </w:rPr>
  </w:style>
  <w:style w:type="paragraph" w:customStyle="1" w:styleId="Center">
    <w:name w:val="Center"/>
    <w:basedOn w:val="Normal"/>
    <w:qFormat/>
    <w:rsid w:val="007245C1"/>
    <w:pPr>
      <w:jc w:val="center"/>
    </w:pPr>
  </w:style>
  <w:style w:type="paragraph" w:styleId="EnvelopeAddress">
    <w:name w:val="envelope address"/>
    <w:basedOn w:val="Normal"/>
    <w:rsid w:val="007245C1"/>
    <w:pPr>
      <w:framePr w:w="7920" w:h="1980" w:hRule="exact" w:hSpace="180" w:wrap="auto" w:hAnchor="page" w:xAlign="center" w:yAlign="bottom"/>
      <w:spacing w:before="100" w:beforeAutospacing="1" w:after="245"/>
      <w:ind w:left="2880"/>
    </w:pPr>
    <w:rPr>
      <w:rFonts w:cs="Arial"/>
    </w:rPr>
  </w:style>
  <w:style w:type="paragraph" w:styleId="EnvelopeReturn">
    <w:name w:val="envelope return"/>
    <w:basedOn w:val="Normal"/>
    <w:rsid w:val="007245C1"/>
    <w:pPr>
      <w:spacing w:before="100" w:beforeAutospacing="1" w:after="245"/>
    </w:pPr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FooterChar">
    <w:name w:val="Footer Char"/>
    <w:basedOn w:val="DefaultParagraphFont"/>
    <w:link w:val="Footer"/>
    <w:uiPriority w:val="99"/>
    <w:rsid w:val="007245C1"/>
    <w:rPr>
      <w:iCs/>
    </w:rPr>
  </w:style>
  <w:style w:type="paragraph" w:styleId="Header">
    <w:name w:val="header"/>
    <w:basedOn w:val="Normal"/>
    <w:link w:val="Head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HeaderChar">
    <w:name w:val="Header Char"/>
    <w:basedOn w:val="DefaultParagraphFont"/>
    <w:link w:val="Header"/>
    <w:uiPriority w:val="99"/>
    <w:rsid w:val="007245C1"/>
    <w:rPr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245C1"/>
    <w:rPr>
      <w:rFonts w:eastAsia="Times"/>
      <w:iCs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7245C1"/>
    <w:rPr>
      <w:strike w:val="0"/>
      <w:dstrike w:val="0"/>
      <w:color w:val="363636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ocpalertsection">
    <w:name w:val="ocpalertsection"/>
    <w:basedOn w:val="Normal"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photo">
    <w:name w:val="photo"/>
    <w:basedOn w:val="Caption1"/>
    <w:rsid w:val="007245C1"/>
    <w:pPr>
      <w:spacing w:before="240"/>
    </w:pPr>
  </w:style>
  <w:style w:type="paragraph" w:styleId="Quote">
    <w:name w:val="Quote"/>
    <w:basedOn w:val="Normal"/>
    <w:next w:val="Normal"/>
    <w:link w:val="QuoteChar"/>
    <w:uiPriority w:val="29"/>
    <w:qFormat/>
    <w:rsid w:val="007245C1"/>
    <w:pPr>
      <w:spacing w:before="100" w:beforeAutospacing="1" w:after="245"/>
    </w:pPr>
    <w:rPr>
      <w:b/>
      <w:i/>
      <w:color w:val="365F9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7245C1"/>
    <w:rPr>
      <w:b/>
      <w:i/>
      <w:color w:val="365F91" w:themeColor="accent1" w:themeShade="BF"/>
    </w:rPr>
  </w:style>
  <w:style w:type="paragraph" w:customStyle="1" w:styleId="Poem">
    <w:name w:val="Poem"/>
    <w:basedOn w:val="Quote"/>
    <w:rsid w:val="007245C1"/>
    <w:pPr>
      <w:ind w:left="1296"/>
    </w:pPr>
  </w:style>
  <w:style w:type="paragraph" w:customStyle="1" w:styleId="OldBook14">
    <w:name w:val="OldBook14"/>
    <w:basedOn w:val="Normal"/>
    <w:link w:val="OldBook14Char"/>
    <w:qFormat/>
    <w:rsid w:val="00D63E50"/>
    <w:pPr>
      <w:ind w:firstLine="576"/>
      <w:jc w:val="both"/>
    </w:pPr>
    <w:rPr>
      <w:rFonts w:eastAsia="Times New Roman" w:cstheme="minorBidi"/>
      <w:iCs/>
      <w:szCs w:val="28"/>
      <w:lang w:eastAsia="ar-SA"/>
    </w:rPr>
  </w:style>
  <w:style w:type="character" w:customStyle="1" w:styleId="OldBook14Char">
    <w:name w:val="OldBook14 Char"/>
    <w:link w:val="OldBook14"/>
    <w:rsid w:val="00D63E50"/>
    <w:rPr>
      <w:rFonts w:ascii="Adobe Garamond Pro" w:hAnsi="Adobe Garamond Pro"/>
      <w:iCs/>
      <w:sz w:val="28"/>
      <w:szCs w:val="28"/>
      <w:lang w:eastAsia="ar-SA"/>
    </w:rPr>
  </w:style>
  <w:style w:type="paragraph" w:customStyle="1" w:styleId="OldBook12">
    <w:name w:val="OldBook12"/>
    <w:basedOn w:val="Normal"/>
    <w:link w:val="OldBook12Char"/>
    <w:qFormat/>
    <w:rsid w:val="00DC3342"/>
    <w:pPr>
      <w:ind w:firstLine="576"/>
      <w:jc w:val="both"/>
    </w:pPr>
    <w:rPr>
      <w:rFonts w:ascii="Adobe Caslon Pro" w:hAnsi="Adobe Caslon Pro"/>
      <w:iCs/>
      <w:sz w:val="24"/>
      <w:szCs w:val="28"/>
      <w:lang w:eastAsia="ar-SA"/>
    </w:rPr>
  </w:style>
  <w:style w:type="character" w:customStyle="1" w:styleId="OldBook12Char">
    <w:name w:val="OldBook12 Char"/>
    <w:link w:val="OldBook12"/>
    <w:rsid w:val="00DC3342"/>
    <w:rPr>
      <w:rFonts w:ascii="Adobe Caslon Pro" w:hAnsi="Adobe Caslon Pro"/>
      <w:iCs/>
      <w:szCs w:val="28"/>
      <w:lang w:eastAsia="ar-SA"/>
    </w:rPr>
  </w:style>
  <w:style w:type="character" w:styleId="BookTitle">
    <w:name w:val="Book Title"/>
    <w:basedOn w:val="OldBook12Char"/>
    <w:uiPriority w:val="33"/>
    <w:qFormat/>
    <w:rsid w:val="00471200"/>
    <w:rPr>
      <w:rFonts w:ascii="Adobe Caslon Pro" w:hAnsi="Adobe Caslon Pro"/>
      <w:bCs/>
      <w:iCs/>
      <w:caps w:val="0"/>
      <w:smallCaps w:val="0"/>
      <w:spacing w:val="5"/>
      <w:sz w:val="36"/>
      <w:szCs w:val="28"/>
      <w:lang w:eastAsia="ar-SA"/>
    </w:rPr>
  </w:style>
  <w:style w:type="paragraph" w:customStyle="1" w:styleId="OldBookTitle">
    <w:name w:val="Old Book Title"/>
    <w:basedOn w:val="Normal"/>
    <w:qFormat/>
    <w:rsid w:val="00471200"/>
    <w:pPr>
      <w:jc w:val="center"/>
    </w:pPr>
    <w:rPr>
      <w:rFonts w:ascii="Adobe Caslon Pro" w:hAnsi="Adobe Caslon Pr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\Documents\Custom%20Office%20Templates\tre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tree.dotx</Template>
  <TotalTime>4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John Stahl</cp:lastModifiedBy>
  <cp:revision>4</cp:revision>
  <dcterms:created xsi:type="dcterms:W3CDTF">2023-08-31T20:44:00Z</dcterms:created>
  <dcterms:modified xsi:type="dcterms:W3CDTF">2023-08-31T20:55:00Z</dcterms:modified>
</cp:coreProperties>
</file>